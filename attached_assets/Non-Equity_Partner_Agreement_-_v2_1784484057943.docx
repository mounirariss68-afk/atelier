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8E117D" w14:textId="77777777" w:rsidR="001E05E8" w:rsidRDefault="001E05E8" w:rsidP="001E05E8">
      <w:pPr>
        <w:rPr>
          <w:rFonts w:ascii="Plus Jakarta Sans ExtraLight" w:hAnsi="Plus Jakarta Sans ExtraLight"/>
        </w:rPr>
      </w:pPr>
    </w:p>
    <w:p w14:paraId="35D702B0" w14:textId="77777777" w:rsidR="001E05E8" w:rsidRPr="001E05E8" w:rsidRDefault="001E05E8" w:rsidP="001E05E8">
      <w:pPr>
        <w:rPr>
          <w:rFonts w:ascii="Plus Jakarta Sans ExtraLight" w:hAnsi="Plus Jakarta Sans ExtraLight"/>
        </w:rPr>
      </w:pPr>
    </w:p>
    <w:p w14:paraId="27044C7F" w14:textId="63A7695C" w:rsidR="001E05E8" w:rsidRDefault="00B76A8E" w:rsidP="001E05E8">
      <w:pPr>
        <w:rPr>
          <w:rFonts w:ascii="Plus Jakarta Sans ExtraLight" w:hAnsi="Plus Jakarta Sans ExtraLight"/>
          <w:b/>
          <w:bCs/>
          <w:sz w:val="32"/>
          <w:szCs w:val="32"/>
        </w:rPr>
      </w:pPr>
      <w:r>
        <w:rPr>
          <w:rFonts w:ascii="Plus Jakarta Sans ExtraLight" w:hAnsi="Plus Jakarta Sans ExtraLight"/>
          <w:b/>
          <w:bCs/>
          <w:sz w:val="32"/>
          <w:szCs w:val="32"/>
        </w:rPr>
        <w:t>PARTNERSHIP AGREEMENT</w:t>
      </w:r>
    </w:p>
    <w:p w14:paraId="4E9913CD" w14:textId="2C0B694E" w:rsidR="00C724CE" w:rsidRPr="00C724CE" w:rsidRDefault="00B76A8E" w:rsidP="001E05E8">
      <w:pPr>
        <w:rPr>
          <w:rFonts w:ascii="Plus Jakarta Sans ExtraLight" w:hAnsi="Plus Jakarta Sans ExtraLight"/>
          <w:b/>
          <w:bCs/>
          <w:sz w:val="32"/>
          <w:szCs w:val="32"/>
        </w:rPr>
      </w:pPr>
      <w:r>
        <w:rPr>
          <w:rFonts w:ascii="Plus Jakarta Sans ExtraLight" w:hAnsi="Plus Jakarta Sans ExtraLight"/>
          <w:b/>
          <w:bCs/>
          <w:sz w:val="32"/>
          <w:szCs w:val="32"/>
        </w:rPr>
        <w:t>NON-EQUITY PARTNER</w:t>
      </w:r>
    </w:p>
    <w:p w14:paraId="6AF771C3" w14:textId="6827EDE7" w:rsidR="001E05E8" w:rsidRDefault="00C724CE" w:rsidP="001E05E8">
      <w:pPr>
        <w:rPr>
          <w:rFonts w:ascii="Plus Jakarta Sans ExtraLight" w:hAnsi="Plus Jakarta Sans ExtraLight"/>
        </w:rPr>
      </w:pPr>
      <w:r>
        <w:rPr>
          <w:rFonts w:ascii="Plus Jakarta Sans ExtraLight" w:hAnsi="Plus Jakarta Sans ExtraLight"/>
        </w:rPr>
        <w:t>Draft For Review &amp; Discussion: v1</w:t>
      </w:r>
      <w:r w:rsidR="00175EEF">
        <w:rPr>
          <w:rFonts w:ascii="Plus Jakarta Sans ExtraLight" w:hAnsi="Plus Jakarta Sans ExtraLight"/>
        </w:rPr>
        <w:t>.0</w:t>
      </w:r>
    </w:p>
    <w:p w14:paraId="33812164" w14:textId="13515E09" w:rsidR="00965DA5" w:rsidRDefault="00965DA5" w:rsidP="001E05E8">
      <w:pPr>
        <w:rPr>
          <w:rFonts w:ascii="Plus Jakarta Sans ExtraLight" w:hAnsi="Plus Jakarta Sans ExtraLight"/>
        </w:rPr>
      </w:pPr>
      <w:r>
        <w:rPr>
          <w:rFonts w:ascii="Plus Jakarta Sans ExtraLight" w:hAnsi="Plus Jakarta Sans ExtraLight"/>
        </w:rPr>
        <w:t>Private &amp; Confidential</w:t>
      </w:r>
    </w:p>
    <w:p w14:paraId="6254EA97" w14:textId="77777777" w:rsidR="00C724CE" w:rsidRDefault="00C724CE" w:rsidP="001E05E8">
      <w:pPr>
        <w:rPr>
          <w:rFonts w:ascii="Plus Jakarta Sans ExtraLight" w:hAnsi="Plus Jakarta Sans ExtraLight"/>
        </w:rPr>
      </w:pPr>
    </w:p>
    <w:p w14:paraId="364F8D71" w14:textId="77777777" w:rsidR="00C724CE" w:rsidRDefault="00C724CE" w:rsidP="001E05E8">
      <w:pPr>
        <w:rPr>
          <w:rFonts w:ascii="Plus Jakarta Sans ExtraLight" w:hAnsi="Plus Jakarta Sans ExtraLight"/>
        </w:rPr>
      </w:pPr>
    </w:p>
    <w:p w14:paraId="031FD81E" w14:textId="77777777" w:rsidR="00C724CE" w:rsidRDefault="00C724CE" w:rsidP="001E05E8">
      <w:pPr>
        <w:rPr>
          <w:rFonts w:ascii="Plus Jakarta Sans ExtraLight" w:hAnsi="Plus Jakarta Sans ExtraLight"/>
        </w:rPr>
      </w:pPr>
    </w:p>
    <w:p w14:paraId="1D5B89C0" w14:textId="77777777" w:rsidR="00C724CE" w:rsidRDefault="00C724CE" w:rsidP="001E05E8">
      <w:pPr>
        <w:rPr>
          <w:rFonts w:ascii="Plus Jakarta Sans ExtraLight" w:hAnsi="Plus Jakarta Sans ExtraLight"/>
        </w:rPr>
      </w:pPr>
    </w:p>
    <w:p w14:paraId="78DB0BD8" w14:textId="77777777" w:rsidR="00C724CE" w:rsidRDefault="00C724CE" w:rsidP="001E05E8">
      <w:pPr>
        <w:rPr>
          <w:rFonts w:ascii="Plus Jakarta Sans ExtraLight" w:hAnsi="Plus Jakarta Sans ExtraLight"/>
        </w:rPr>
      </w:pPr>
    </w:p>
    <w:p w14:paraId="04323DF2" w14:textId="77777777" w:rsidR="00C724CE" w:rsidRDefault="00C724CE" w:rsidP="001E05E8">
      <w:pPr>
        <w:rPr>
          <w:rFonts w:ascii="Plus Jakarta Sans ExtraLight" w:hAnsi="Plus Jakarta Sans ExtraLight"/>
        </w:rPr>
      </w:pPr>
    </w:p>
    <w:p w14:paraId="26244CD7" w14:textId="77777777" w:rsidR="00C724CE" w:rsidRDefault="00C724CE" w:rsidP="001E05E8">
      <w:pPr>
        <w:rPr>
          <w:rFonts w:ascii="Plus Jakarta Sans ExtraLight" w:hAnsi="Plus Jakarta Sans ExtraLight"/>
        </w:rPr>
      </w:pPr>
    </w:p>
    <w:p w14:paraId="1811CF62" w14:textId="77777777" w:rsidR="00C724CE" w:rsidRDefault="00C724CE" w:rsidP="001E05E8">
      <w:pPr>
        <w:rPr>
          <w:rFonts w:ascii="Plus Jakarta Sans ExtraLight" w:hAnsi="Plus Jakarta Sans ExtraLight"/>
        </w:rPr>
      </w:pPr>
    </w:p>
    <w:p w14:paraId="0066BBBF" w14:textId="77777777" w:rsidR="00C724CE" w:rsidRDefault="00C724CE" w:rsidP="001E05E8">
      <w:pPr>
        <w:rPr>
          <w:rFonts w:ascii="Plus Jakarta Sans ExtraLight" w:hAnsi="Plus Jakarta Sans ExtraLight"/>
        </w:rPr>
      </w:pPr>
    </w:p>
    <w:p w14:paraId="46ECA5CA" w14:textId="77777777" w:rsidR="00C724CE" w:rsidRDefault="00C724CE" w:rsidP="001E05E8">
      <w:pPr>
        <w:rPr>
          <w:rFonts w:ascii="Plus Jakarta Sans ExtraLight" w:hAnsi="Plus Jakarta Sans ExtraLight"/>
        </w:rPr>
      </w:pPr>
    </w:p>
    <w:p w14:paraId="60E67472" w14:textId="77777777" w:rsidR="00C724CE" w:rsidRDefault="00C724CE" w:rsidP="001E05E8">
      <w:pPr>
        <w:rPr>
          <w:rFonts w:ascii="Plus Jakarta Sans ExtraLight" w:hAnsi="Plus Jakarta Sans ExtraLight"/>
        </w:rPr>
      </w:pPr>
    </w:p>
    <w:p w14:paraId="2B16B583" w14:textId="77777777" w:rsidR="00C724CE" w:rsidRDefault="00C724CE" w:rsidP="001E05E8">
      <w:pPr>
        <w:rPr>
          <w:rFonts w:ascii="Plus Jakarta Sans ExtraLight" w:hAnsi="Plus Jakarta Sans ExtraLight"/>
        </w:rPr>
      </w:pPr>
    </w:p>
    <w:p w14:paraId="67DB4516" w14:textId="5DF50701" w:rsidR="00C724CE" w:rsidRDefault="00B76A8E" w:rsidP="001E05E8">
      <w:pPr>
        <w:rPr>
          <w:rFonts w:ascii="Plus Jakarta Sans ExtraLight" w:hAnsi="Plus Jakarta Sans ExtraLight"/>
        </w:rPr>
      </w:pPr>
      <w:r w:rsidRPr="00C724CE">
        <w:rPr>
          <w:rFonts w:ascii="Plus Jakarta Sans ExtraLight" w:hAnsi="Plus Jakarta Sans ExtraLight"/>
          <w:color w:val="0D1140"/>
          <w:sz w:val="20"/>
          <w:szCs w:val="22"/>
        </w:rPr>
        <w:t xml:space="preserve">Effective Date:  </w:t>
      </w:r>
      <w:r w:rsidRPr="00175EEF">
        <w:rPr>
          <w:color w:val="1A1F4E"/>
          <w:sz w:val="20"/>
          <w:szCs w:val="22"/>
        </w:rPr>
        <w:t>_________________,</w:t>
      </w:r>
      <w:r w:rsidRPr="00C724CE">
        <w:rPr>
          <w:rFonts w:ascii="Plus Jakarta Sans ExtraLight" w:hAnsi="Plus Jakarta Sans ExtraLight"/>
          <w:color w:val="1A1F4E"/>
          <w:sz w:val="20"/>
          <w:szCs w:val="22"/>
        </w:rPr>
        <w:t xml:space="preserve"> 2026</w:t>
      </w:r>
      <w:r w:rsidRPr="00C724CE">
        <w:rPr>
          <w:rFonts w:ascii="Plus Jakarta Sans ExtraLight" w:hAnsi="Plus Jakarta Sans ExtraLight"/>
          <w:color w:val="0D1140"/>
          <w:sz w:val="20"/>
          <w:szCs w:val="22"/>
        </w:rPr>
        <w:t xml:space="preserve">    </w:t>
      </w:r>
    </w:p>
    <w:p w14:paraId="3E1B159F" w14:textId="2F50CBDF" w:rsidR="00C724CE" w:rsidRDefault="00B76A8E" w:rsidP="001E05E8">
      <w:pPr>
        <w:rPr>
          <w:rFonts w:ascii="Plus Jakarta Sans ExtraLight" w:hAnsi="Plus Jakarta Sans ExtraLight"/>
        </w:rPr>
      </w:pPr>
      <w:r>
        <w:rPr>
          <w:rFonts w:ascii="Plus Jakarta Sans ExtraLight" w:hAnsi="Plus Jakarta Sans ExtraLight"/>
        </w:rPr>
        <w:t>Between</w:t>
      </w:r>
    </w:p>
    <w:tbl>
      <w:tblPr>
        <w:tblW w:w="0" w:type="auto"/>
        <w:jc w:val="center"/>
        <w:tblLook w:val="04A0" w:firstRow="1" w:lastRow="0" w:firstColumn="1" w:lastColumn="0" w:noHBand="0" w:noVBand="1"/>
      </w:tblPr>
      <w:tblGrid>
        <w:gridCol w:w="4517"/>
        <w:gridCol w:w="4503"/>
      </w:tblGrid>
      <w:tr w:rsidR="00C724CE" w:rsidRPr="00C724CE" w14:paraId="16C3339E" w14:textId="77777777" w:rsidTr="00C724CE">
        <w:trPr>
          <w:jc w:val="center"/>
        </w:trPr>
        <w:tc>
          <w:tcPr>
            <w:tcW w:w="4517" w:type="dxa"/>
            <w:shd w:val="clear" w:color="auto" w:fill="EEF0FA"/>
            <w:tcMar>
              <w:top w:w="80" w:type="dxa"/>
              <w:left w:w="120" w:type="dxa"/>
              <w:bottom w:w="80" w:type="dxa"/>
              <w:right w:w="120" w:type="dxa"/>
            </w:tcMar>
          </w:tcPr>
          <w:p w14:paraId="00B92550" w14:textId="215FF035" w:rsidR="00C724CE" w:rsidRPr="00C724CE" w:rsidRDefault="00B76A8E" w:rsidP="009F4199">
            <w:pPr>
              <w:spacing w:after="20"/>
              <w:rPr>
                <w:rFonts w:ascii="Plus Jakarta Sans ExtraLight" w:hAnsi="Plus Jakarta Sans ExtraLight"/>
              </w:rPr>
            </w:pPr>
            <w:r>
              <w:rPr>
                <w:rFonts w:ascii="Plus Jakarta Sans ExtraLight" w:hAnsi="Plus Jakarta Sans ExtraLight"/>
                <w:color w:val="0D1140"/>
                <w:sz w:val="22"/>
              </w:rPr>
              <w:t>The Firm</w:t>
            </w:r>
          </w:p>
          <w:p w14:paraId="59D92E5A" w14:textId="77777777" w:rsidR="00C724CE" w:rsidRPr="00C724CE" w:rsidRDefault="00C724CE" w:rsidP="009F4199">
            <w:pPr>
              <w:spacing w:after="60"/>
              <w:rPr>
                <w:rFonts w:ascii="Plus Jakarta Sans ExtraLight" w:hAnsi="Plus Jakarta Sans ExtraLight"/>
              </w:rPr>
            </w:pPr>
            <w:r w:rsidRPr="00C724CE">
              <w:rPr>
                <w:rFonts w:ascii="Plus Jakarta Sans ExtraLight" w:hAnsi="Plus Jakarta Sans ExtraLight"/>
                <w:color w:val="EC4899"/>
                <w:sz w:val="17"/>
              </w:rPr>
              <w:t>“Cognirise”</w:t>
            </w:r>
          </w:p>
          <w:p w14:paraId="209EA7DC" w14:textId="77777777" w:rsidR="00B76A8E" w:rsidRPr="00B76A8E" w:rsidRDefault="00B76A8E" w:rsidP="00B76A8E">
            <w:pPr>
              <w:spacing w:after="0"/>
              <w:rPr>
                <w:rFonts w:ascii="Plus Jakarta Sans ExtraLight" w:hAnsi="Plus Jakarta Sans ExtraLight"/>
                <w:color w:val="555A80"/>
                <w:sz w:val="17"/>
              </w:rPr>
            </w:pPr>
            <w:r w:rsidRPr="00B76A8E">
              <w:rPr>
                <w:rFonts w:ascii="Plus Jakarta Sans ExtraLight" w:hAnsi="Plus Jakarta Sans ExtraLight"/>
                <w:color w:val="555A80"/>
                <w:sz w:val="17"/>
              </w:rPr>
              <w:t>Cognitive Rise AI Developing Services LLC</w:t>
            </w:r>
          </w:p>
          <w:p w14:paraId="019A56B4" w14:textId="77777777" w:rsidR="00B76A8E" w:rsidRPr="00B76A8E" w:rsidRDefault="00B76A8E" w:rsidP="00B76A8E">
            <w:pPr>
              <w:spacing w:after="0"/>
              <w:rPr>
                <w:rFonts w:ascii="Plus Jakarta Sans ExtraLight" w:hAnsi="Plus Jakarta Sans ExtraLight"/>
                <w:color w:val="555A80"/>
                <w:sz w:val="17"/>
              </w:rPr>
            </w:pPr>
            <w:r w:rsidRPr="00B76A8E">
              <w:rPr>
                <w:rFonts w:ascii="Plus Jakarta Sans ExtraLight" w:hAnsi="Plus Jakarta Sans ExtraLight"/>
                <w:color w:val="555A80"/>
                <w:sz w:val="17"/>
              </w:rPr>
              <w:t>The Binary by Omniyat, 1914, Business Bay, Dubai, UAE</w:t>
            </w:r>
          </w:p>
          <w:p w14:paraId="0C0E1243" w14:textId="18FCD836" w:rsidR="00C724CE" w:rsidRPr="00C724CE" w:rsidRDefault="00B76A8E" w:rsidP="00B76A8E">
            <w:pPr>
              <w:spacing w:after="0"/>
              <w:rPr>
                <w:rFonts w:ascii="Plus Jakarta Sans ExtraLight" w:hAnsi="Plus Jakarta Sans ExtraLight"/>
              </w:rPr>
            </w:pPr>
            <w:r w:rsidRPr="00B76A8E">
              <w:rPr>
                <w:rFonts w:ascii="Plus Jakarta Sans ExtraLight" w:hAnsi="Plus Jakarta Sans ExtraLight"/>
                <w:color w:val="555A80"/>
                <w:sz w:val="17"/>
              </w:rPr>
              <w:t>(the “Firm”)</w:t>
            </w:r>
          </w:p>
        </w:tc>
        <w:tc>
          <w:tcPr>
            <w:tcW w:w="4503" w:type="dxa"/>
            <w:shd w:val="clear" w:color="auto" w:fill="EEF0FA"/>
            <w:tcMar>
              <w:top w:w="80" w:type="dxa"/>
              <w:left w:w="120" w:type="dxa"/>
              <w:bottom w:w="80" w:type="dxa"/>
              <w:right w:w="120" w:type="dxa"/>
            </w:tcMar>
          </w:tcPr>
          <w:p w14:paraId="12DF3B9B" w14:textId="7B7121A8" w:rsidR="00C724CE" w:rsidRPr="00C724CE" w:rsidRDefault="00B76A8E" w:rsidP="009F4199">
            <w:pPr>
              <w:spacing w:after="20"/>
              <w:rPr>
                <w:rFonts w:ascii="Plus Jakarta Sans ExtraLight" w:hAnsi="Plus Jakarta Sans ExtraLight"/>
              </w:rPr>
            </w:pPr>
            <w:r>
              <w:rPr>
                <w:rFonts w:ascii="Plus Jakarta Sans ExtraLight" w:hAnsi="Plus Jakarta Sans ExtraLight"/>
                <w:color w:val="0D1140"/>
                <w:sz w:val="22"/>
              </w:rPr>
              <w:t>The Partner</w:t>
            </w:r>
          </w:p>
          <w:p w14:paraId="4FB2A0D2" w14:textId="6654017A" w:rsidR="00B76A8E" w:rsidRPr="00B76A8E" w:rsidRDefault="00C724CE" w:rsidP="00B76A8E">
            <w:pPr>
              <w:spacing w:after="60"/>
              <w:rPr>
                <w:rFonts w:ascii="Plus Jakarta Sans ExtraLight" w:hAnsi="Plus Jakarta Sans ExtraLight"/>
              </w:rPr>
            </w:pPr>
            <w:r w:rsidRPr="00C724CE">
              <w:rPr>
                <w:rFonts w:ascii="Plus Jakarta Sans ExtraLight" w:hAnsi="Plus Jakarta Sans ExtraLight"/>
                <w:color w:val="EC4899"/>
                <w:sz w:val="17"/>
              </w:rPr>
              <w:t>“</w:t>
            </w:r>
            <w:r w:rsidR="00B76A8E">
              <w:rPr>
                <w:rFonts w:ascii="Plus Jakarta Sans ExtraLight" w:hAnsi="Plus Jakarta Sans ExtraLight"/>
                <w:color w:val="EC4899"/>
                <w:sz w:val="17"/>
              </w:rPr>
              <w:t xml:space="preserve">Tayfun Can </w:t>
            </w:r>
            <w:r w:rsidR="00175EEF">
              <w:rPr>
                <w:rFonts w:ascii="Plus Jakarta Sans ExtraLight" w:hAnsi="Plus Jakarta Sans ExtraLight"/>
                <w:color w:val="EC4899"/>
                <w:sz w:val="17"/>
                <w:lang w:val="tr-TR"/>
              </w:rPr>
              <w:t>Kü</w:t>
            </w:r>
            <w:r w:rsidR="00B76A8E">
              <w:rPr>
                <w:rFonts w:ascii="Plus Jakarta Sans ExtraLight" w:hAnsi="Plus Jakarta Sans ExtraLight"/>
                <w:color w:val="EC4899"/>
                <w:sz w:val="17"/>
                <w:lang w:val="tr-TR"/>
              </w:rPr>
              <w:t>çük</w:t>
            </w:r>
            <w:r w:rsidRPr="00C724CE">
              <w:rPr>
                <w:rFonts w:ascii="Plus Jakarta Sans ExtraLight" w:hAnsi="Plus Jakarta Sans ExtraLight"/>
                <w:color w:val="EC4899"/>
                <w:sz w:val="17"/>
              </w:rPr>
              <w:t>”</w:t>
            </w:r>
          </w:p>
          <w:p w14:paraId="12D072E1" w14:textId="77777777" w:rsidR="00B76A8E" w:rsidRPr="00B76A8E" w:rsidRDefault="00B76A8E" w:rsidP="00B76A8E">
            <w:pPr>
              <w:spacing w:after="0"/>
              <w:rPr>
                <w:rFonts w:ascii="Plus Jakarta Sans ExtraLight" w:hAnsi="Plus Jakarta Sans ExtraLight"/>
                <w:color w:val="555A80"/>
                <w:sz w:val="17"/>
              </w:rPr>
            </w:pPr>
            <w:r w:rsidRPr="00B76A8E">
              <w:rPr>
                <w:rFonts w:ascii="Plus Jakarta Sans ExtraLight" w:hAnsi="Plus Jakarta Sans ExtraLight"/>
                <w:color w:val="555A80"/>
                <w:sz w:val="17"/>
              </w:rPr>
              <w:t>[Passport / Emirates ID no.]</w:t>
            </w:r>
          </w:p>
          <w:p w14:paraId="61D3EC5D" w14:textId="77777777" w:rsidR="00B76A8E" w:rsidRPr="00B76A8E" w:rsidRDefault="00B76A8E" w:rsidP="00B76A8E">
            <w:pPr>
              <w:spacing w:after="0"/>
              <w:rPr>
                <w:rFonts w:ascii="Plus Jakarta Sans ExtraLight" w:hAnsi="Plus Jakarta Sans ExtraLight"/>
                <w:color w:val="555A80"/>
                <w:sz w:val="17"/>
              </w:rPr>
            </w:pPr>
            <w:r w:rsidRPr="00B76A8E">
              <w:rPr>
                <w:rFonts w:ascii="Plus Jakarta Sans ExtraLight" w:hAnsi="Plus Jakarta Sans ExtraLight"/>
                <w:color w:val="555A80"/>
                <w:sz w:val="17"/>
              </w:rPr>
              <w:t>[Address]</w:t>
            </w:r>
          </w:p>
          <w:p w14:paraId="20B9E642" w14:textId="1A1FA8B1" w:rsidR="00C724CE" w:rsidRPr="00C724CE" w:rsidRDefault="00B76A8E" w:rsidP="00B76A8E">
            <w:pPr>
              <w:spacing w:after="0"/>
              <w:rPr>
                <w:rFonts w:ascii="Plus Jakarta Sans ExtraLight" w:hAnsi="Plus Jakarta Sans ExtraLight"/>
              </w:rPr>
            </w:pPr>
            <w:r w:rsidRPr="00B76A8E">
              <w:rPr>
                <w:rFonts w:ascii="Plus Jakarta Sans ExtraLight" w:hAnsi="Plus Jakarta Sans ExtraLight"/>
                <w:color w:val="555A80"/>
                <w:sz w:val="17"/>
              </w:rPr>
              <w:t>(the “Partner”)</w:t>
            </w:r>
          </w:p>
        </w:tc>
      </w:tr>
    </w:tbl>
    <w:p w14:paraId="3BF43902" w14:textId="334A4EE0" w:rsidR="00C724CE" w:rsidRDefault="00B76A8E" w:rsidP="00C724CE">
      <w:pPr>
        <w:spacing w:before="160" w:after="40"/>
        <w:rPr>
          <w:rFonts w:ascii="Plus Jakarta Sans ExtraLight" w:hAnsi="Plus Jakarta Sans ExtraLight"/>
          <w:color w:val="555A80"/>
          <w:sz w:val="18"/>
          <w:szCs w:val="22"/>
        </w:rPr>
      </w:pPr>
      <w:r>
        <w:rPr>
          <w:rFonts w:ascii="Plus Jakarta Sans ExtraLight" w:hAnsi="Plus Jakarta Sans ExtraLight"/>
          <w:color w:val="555A80"/>
          <w:sz w:val="18"/>
          <w:szCs w:val="22"/>
        </w:rPr>
        <w:t>Each a “Party” and together the “Parties”</w:t>
      </w:r>
    </w:p>
    <w:p w14:paraId="24DE4997" w14:textId="77777777" w:rsidR="00965DA5" w:rsidRDefault="00965DA5" w:rsidP="00C724CE">
      <w:pPr>
        <w:ind w:left="432" w:hanging="432"/>
        <w:rPr>
          <w:rFonts w:ascii="Plus Jakarta Sans ExtraLight" w:hAnsi="Plus Jakarta Sans ExtraLight"/>
          <w:sz w:val="28"/>
          <w:szCs w:val="28"/>
        </w:rPr>
      </w:pPr>
    </w:p>
    <w:p w14:paraId="4D8D0D54" w14:textId="77777777" w:rsidR="00B76A8E" w:rsidRDefault="00B76A8E" w:rsidP="00C724CE">
      <w:pPr>
        <w:ind w:left="432" w:hanging="432"/>
        <w:rPr>
          <w:rFonts w:ascii="Plus Jakarta Sans ExtraLight" w:hAnsi="Plus Jakarta Sans ExtraLight"/>
          <w:sz w:val="28"/>
          <w:szCs w:val="28"/>
        </w:rPr>
      </w:pPr>
    </w:p>
    <w:p w14:paraId="7691F439" w14:textId="77777777" w:rsidR="00B76A8E" w:rsidRDefault="00B76A8E" w:rsidP="00C724CE">
      <w:pPr>
        <w:ind w:left="432" w:hanging="432"/>
        <w:rPr>
          <w:rFonts w:ascii="Plus Jakarta Sans ExtraLight" w:hAnsi="Plus Jakarta Sans ExtraLight"/>
          <w:sz w:val="28"/>
          <w:szCs w:val="28"/>
        </w:rPr>
      </w:pPr>
    </w:p>
    <w:p w14:paraId="768587DE"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BACKGROUND</w:t>
      </w:r>
    </w:p>
    <w:p w14:paraId="7BBA4702"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A</w:t>
      </w:r>
      <w:r w:rsidRPr="00B76A8E">
        <w:rPr>
          <w:rFonts w:ascii="Plus Jakarta Sans ExtraLight" w:hAnsi="Plus Jakarta Sans ExtraLight"/>
          <w:sz w:val="20"/>
          <w:szCs w:val="20"/>
        </w:rPr>
        <w:tab/>
        <w:t>The Firm is a boutique, senior-led artificial-intelligence advisory and engineering firm operating in the MENAT region, and wishes to admit the Partner as a non-equity partner to lead origination and market development, with a particular focus on the United Arab Emirates and the Defense and Industrials sectors.</w:t>
      </w:r>
    </w:p>
    <w:p w14:paraId="3442FF34"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B</w:t>
      </w:r>
      <w:r w:rsidRPr="00B76A8E">
        <w:rPr>
          <w:rFonts w:ascii="Plus Jakarta Sans ExtraLight" w:hAnsi="Plus Jakarta Sans ExtraLight"/>
          <w:sz w:val="20"/>
          <w:szCs w:val="20"/>
        </w:rPr>
        <w:tab/>
        <w:t>The Partner is an experienced business leader with established relationships in Abu Dhabi, an existing licensed presence there, ongoing projects and proposals, and arrangements to represent certain technology partners in the UAE, all of which the Partner wishes to bring within the Firm on the terms set out in this Agreement.</w:t>
      </w:r>
    </w:p>
    <w:p w14:paraId="094541E4"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C</w:t>
      </w:r>
      <w:r w:rsidRPr="00B76A8E">
        <w:rPr>
          <w:rFonts w:ascii="Plus Jakarta Sans ExtraLight" w:hAnsi="Plus Jakarta Sans ExtraLight"/>
          <w:sz w:val="20"/>
          <w:szCs w:val="20"/>
        </w:rPr>
        <w:tab/>
        <w:t>The Parties intend that the Partner join initially on a variable, origination-based compensation model with no fixed salary, and that this convert to a salaried partner arrangement with variable pay and equity participation upon the Partner achieving the performance threshold set out in Clause 7. This Agreement is also intended to serve as the Firm’s template for future non-equity partners.</w:t>
      </w:r>
    </w:p>
    <w:p w14:paraId="40FD6CB1" w14:textId="77777777" w:rsidR="00B76A8E" w:rsidRPr="00B76A8E" w:rsidRDefault="00B76A8E" w:rsidP="00B76A8E">
      <w:pPr>
        <w:spacing w:before="60"/>
        <w:jc w:val="both"/>
        <w:rPr>
          <w:rFonts w:ascii="Plus Jakarta Sans ExtraLight" w:hAnsi="Plus Jakarta Sans ExtraLight"/>
          <w:sz w:val="20"/>
          <w:szCs w:val="20"/>
        </w:rPr>
      </w:pPr>
      <w:r w:rsidRPr="00B76A8E">
        <w:rPr>
          <w:rFonts w:ascii="Plus Jakarta Sans ExtraLight" w:hAnsi="Plus Jakarta Sans ExtraLight"/>
          <w:sz w:val="20"/>
          <w:szCs w:val="20"/>
        </w:rPr>
        <w:t>IT IS AGREED as follows.</w:t>
      </w:r>
    </w:p>
    <w:p w14:paraId="553FAA3A"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1.  DEFINITIONS AND INTERPRETATION</w:t>
      </w:r>
    </w:p>
    <w:p w14:paraId="06724A71"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Agreement</w:t>
      </w:r>
      <w:r w:rsidRPr="00B76A8E">
        <w:rPr>
          <w:rFonts w:ascii="Plus Jakarta Sans ExtraLight" w:hAnsi="Plus Jakarta Sans ExtraLight"/>
          <w:sz w:val="20"/>
          <w:szCs w:val="20"/>
        </w:rPr>
        <w:t>”  means this Partnership Agreement, including its Schedules and any Conversion Addendum.</w:t>
      </w:r>
    </w:p>
    <w:p w14:paraId="699E7C95"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Client</w:t>
      </w:r>
      <w:r w:rsidRPr="00B76A8E">
        <w:rPr>
          <w:rFonts w:ascii="Plus Jakarta Sans ExtraLight" w:hAnsi="Plus Jakarta Sans ExtraLight"/>
          <w:sz w:val="20"/>
          <w:szCs w:val="20"/>
        </w:rPr>
        <w:t>”  means any client or prospective client of the Firm.</w:t>
      </w:r>
    </w:p>
    <w:p w14:paraId="001E4E6D"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Engagement</w:t>
      </w:r>
      <w:r w:rsidRPr="00B76A8E">
        <w:rPr>
          <w:rFonts w:ascii="Plus Jakarta Sans ExtraLight" w:hAnsi="Plus Jakarta Sans ExtraLight"/>
          <w:sz w:val="20"/>
          <w:szCs w:val="20"/>
        </w:rPr>
        <w:t>”  means a specific assignment of services performed for a Client under a statement of work or contract.</w:t>
      </w:r>
    </w:p>
    <w:p w14:paraId="25B36D76"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Originated</w:t>
      </w:r>
      <w:r w:rsidRPr="00B76A8E">
        <w:rPr>
          <w:rFonts w:ascii="Plus Jakarta Sans ExtraLight" w:hAnsi="Plus Jakarta Sans ExtraLight"/>
          <w:sz w:val="20"/>
          <w:szCs w:val="20"/>
        </w:rPr>
        <w:t xml:space="preserve"> </w:t>
      </w:r>
      <w:r w:rsidRPr="00B76A8E">
        <w:rPr>
          <w:rFonts w:ascii="Plus Jakarta Sans ExtraLight" w:hAnsi="Plus Jakarta Sans ExtraLight"/>
          <w:b/>
          <w:bCs/>
          <w:sz w:val="20"/>
          <w:szCs w:val="20"/>
        </w:rPr>
        <w:t>Client</w:t>
      </w:r>
      <w:r w:rsidRPr="00B76A8E">
        <w:rPr>
          <w:rFonts w:ascii="Plus Jakarta Sans ExtraLight" w:hAnsi="Plus Jakarta Sans ExtraLight"/>
          <w:sz w:val="20"/>
          <w:szCs w:val="20"/>
        </w:rPr>
        <w:t>”  means a Client first introduced, sourced or brought to the Firm by the Partner after the Effective Date, as recorded in the Firm’s opportunity register.</w:t>
      </w:r>
    </w:p>
    <w:p w14:paraId="6F7B14BE"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Material Contribution to the sale</w:t>
      </w:r>
      <w:r w:rsidRPr="00B76A8E">
        <w:rPr>
          <w:rFonts w:ascii="Plus Jakarta Sans ExtraLight" w:hAnsi="Plus Jakarta Sans ExtraLight"/>
          <w:sz w:val="20"/>
          <w:szCs w:val="20"/>
        </w:rPr>
        <w:t>”  means the Partner’s active and substantive involvement in winning an Engagement beyond a mere introduction — for example leading or materially shaping the proposal, solutioning, pricing, client negotiation or close — as reasonably determined by the Firm’s founders acting in good faith.</w:t>
      </w:r>
    </w:p>
    <w:p w14:paraId="5FD7B32F"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Time Charges</w:t>
      </w:r>
      <w:r w:rsidRPr="00B76A8E">
        <w:rPr>
          <w:rFonts w:ascii="Plus Jakarta Sans ExtraLight" w:hAnsi="Plus Jakarta Sans ExtraLight"/>
          <w:sz w:val="20"/>
          <w:szCs w:val="20"/>
        </w:rPr>
        <w:t>”  means amounts payable to the Partner for delivery time charged to an Engagement, calculated at the Partner’s Charge-Out Rate in Schedule B.</w:t>
      </w:r>
    </w:p>
    <w:p w14:paraId="7101FD25"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Project Profit</w:t>
      </w:r>
      <w:r w:rsidRPr="00B76A8E">
        <w:rPr>
          <w:rFonts w:ascii="Plus Jakarta Sans ExtraLight" w:hAnsi="Plus Jakarta Sans ExtraLight"/>
          <w:sz w:val="20"/>
          <w:szCs w:val="20"/>
        </w:rPr>
        <w:t>”  means in respect of an Engagement, the realised gross margin after Client acceptance, being the fees actually invoiced and collected (or formally accepted) less all Direct Delivery Costs, and excluding any allocation of the Firm’s overhead or general and administrative expenses.</w:t>
      </w:r>
    </w:p>
    <w:p w14:paraId="745963EF"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Direct Delivery Costs</w:t>
      </w:r>
      <w:r w:rsidRPr="00B76A8E">
        <w:rPr>
          <w:rFonts w:ascii="Plus Jakarta Sans ExtraLight" w:hAnsi="Plus Jakarta Sans ExtraLight"/>
          <w:sz w:val="20"/>
          <w:szCs w:val="20"/>
        </w:rPr>
        <w:t>”  means all costs directly attributable to delivering an Engagement, including subcontractor and delivery-partner fees, the Partner’s Time Charges, third-party licences and pre-approved travel and expenses.</w:t>
      </w:r>
    </w:p>
    <w:p w14:paraId="245BAC74"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Attributable Bookings</w:t>
      </w:r>
      <w:r w:rsidRPr="00B76A8E">
        <w:rPr>
          <w:rFonts w:ascii="Plus Jakarta Sans ExtraLight" w:hAnsi="Plus Jakarta Sans ExtraLight"/>
          <w:sz w:val="20"/>
          <w:szCs w:val="20"/>
        </w:rPr>
        <w:t>”  means the total signed contract value of Engagements with Originated Clients attributable to the Partner.</w:t>
      </w:r>
    </w:p>
    <w:p w14:paraId="6BF3B5E1"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lastRenderedPageBreak/>
        <w:t>“</w:t>
      </w:r>
      <w:r w:rsidRPr="00B76A8E">
        <w:rPr>
          <w:rFonts w:ascii="Plus Jakarta Sans ExtraLight" w:hAnsi="Plus Jakarta Sans ExtraLight"/>
          <w:b/>
          <w:bCs/>
          <w:sz w:val="20"/>
          <w:szCs w:val="20"/>
        </w:rPr>
        <w:t>Realised Delivered Gross Margin</w:t>
      </w:r>
      <w:r w:rsidRPr="00B76A8E">
        <w:rPr>
          <w:rFonts w:ascii="Plus Jakarta Sans ExtraLight" w:hAnsi="Plus Jakarta Sans ExtraLight"/>
          <w:sz w:val="20"/>
          <w:szCs w:val="20"/>
        </w:rPr>
        <w:t>”  means Project Profit expressed as a percentage of fees, measured across the Partner’s delivered and Client-accepted Engagements.</w:t>
      </w:r>
    </w:p>
    <w:p w14:paraId="7F956D79"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Conversion</w:t>
      </w:r>
      <w:r w:rsidRPr="00B76A8E">
        <w:rPr>
          <w:rFonts w:ascii="Plus Jakarta Sans ExtraLight" w:hAnsi="Plus Jakarta Sans ExtraLight"/>
          <w:sz w:val="20"/>
          <w:szCs w:val="20"/>
        </w:rPr>
        <w:t>”  means the conversion of the Partner’s compensation and status under Clause 7.</w:t>
      </w:r>
    </w:p>
    <w:p w14:paraId="2295BB03"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Legacy Business</w:t>
      </w:r>
      <w:r w:rsidRPr="00B76A8E">
        <w:rPr>
          <w:rFonts w:ascii="Plus Jakarta Sans ExtraLight" w:hAnsi="Plus Jakarta Sans ExtraLight"/>
          <w:sz w:val="20"/>
          <w:szCs w:val="20"/>
        </w:rPr>
        <w:t>”  means the pre-existing projects, proposals and representation arrangements described in Clause 8 and listed in Schedule D.</w:t>
      </w:r>
    </w:p>
    <w:p w14:paraId="653425E6"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Pre-Conversion Phase</w:t>
      </w:r>
      <w:r w:rsidRPr="00B76A8E">
        <w:rPr>
          <w:rFonts w:ascii="Plus Jakarta Sans ExtraLight" w:hAnsi="Plus Jakarta Sans ExtraLight"/>
          <w:sz w:val="20"/>
          <w:szCs w:val="20"/>
        </w:rPr>
        <w:t>”  means the period from the Effective Date until Conversion.</w:t>
      </w:r>
    </w:p>
    <w:p w14:paraId="1C9ED128"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Confidential Information</w:t>
      </w:r>
      <w:r w:rsidRPr="00B76A8E">
        <w:rPr>
          <w:rFonts w:ascii="Plus Jakarta Sans ExtraLight" w:hAnsi="Plus Jakarta Sans ExtraLight"/>
          <w:sz w:val="20"/>
          <w:szCs w:val="20"/>
        </w:rPr>
        <w:t>”  means non-public information of the Firm, its Clients or partners disclosed to or accessed by the Partner.</w:t>
      </w:r>
    </w:p>
    <w:p w14:paraId="13CAB4E4"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Background IP</w:t>
      </w:r>
      <w:r w:rsidRPr="00B76A8E">
        <w:rPr>
          <w:rFonts w:ascii="Plus Jakarta Sans ExtraLight" w:hAnsi="Plus Jakarta Sans ExtraLight"/>
          <w:sz w:val="20"/>
          <w:szCs w:val="20"/>
        </w:rPr>
        <w:t>”  means intellectual property owned by a Party before the Effective Date or developed independently of any Engagement.</w:t>
      </w:r>
    </w:p>
    <w:p w14:paraId="628A3BA2"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1.1</w:t>
      </w:r>
      <w:r w:rsidRPr="00B76A8E">
        <w:rPr>
          <w:rFonts w:ascii="Plus Jakarta Sans ExtraLight" w:hAnsi="Plus Jakarta Sans ExtraLight"/>
          <w:sz w:val="20"/>
          <w:szCs w:val="20"/>
        </w:rPr>
        <w:tab/>
        <w:t>References to a person include the Partner acting in a professional capacity; headings are for convenience only; and the Schedules form part of this Agreement.</w:t>
      </w:r>
    </w:p>
    <w:p w14:paraId="6C1EA784"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2.  APPOINTMENT AND STATUS</w:t>
      </w:r>
    </w:p>
    <w:p w14:paraId="6F0D61D8"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2.1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Appointment.</w:t>
      </w:r>
      <w:r w:rsidRPr="00B76A8E">
        <w:rPr>
          <w:rFonts w:ascii="Plus Jakarta Sans ExtraLight" w:hAnsi="Plus Jakarta Sans ExtraLight"/>
          <w:sz w:val="20"/>
          <w:szCs w:val="20"/>
        </w:rPr>
        <w:t xml:space="preserve"> The Firm appoints the Partner, and the Partner accepts appointment, as a Non-Equity Partner of the Firm with effect from the Effective Date, on the terms of this Agreement.</w:t>
      </w:r>
    </w:p>
    <w:p w14:paraId="6F6F9513"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2.2</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Nature of the role.</w:t>
      </w:r>
      <w:r w:rsidRPr="00B76A8E">
        <w:rPr>
          <w:rFonts w:ascii="Plus Jakarta Sans ExtraLight" w:hAnsi="Plus Jakarta Sans ExtraLight"/>
          <w:sz w:val="20"/>
          <w:szCs w:val="20"/>
        </w:rPr>
        <w:t xml:space="preserve"> The title “Partner” is a professional and market-facing designation consistent with the non-equity partner role in a leading professional-services firm. It does not, of itself, make the Partner a shareholder or member of the Firm, does not create a legal partnership, joint venture or agency between the Parties, and confers no ownership of, or automatic entitlement to, the Firm’s profits except as expressly set out in this Agreement.</w:t>
      </w:r>
    </w:p>
    <w:p w14:paraId="26B6F29D"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2.3</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Status during the Pre-Conversion Phase.</w:t>
      </w:r>
      <w:r w:rsidRPr="00B76A8E">
        <w:rPr>
          <w:rFonts w:ascii="Plus Jakarta Sans ExtraLight" w:hAnsi="Plus Jakarta Sans ExtraLight"/>
          <w:sz w:val="20"/>
          <w:szCs w:val="20"/>
        </w:rPr>
        <w:t xml:space="preserve"> During the Pre-Conversion Phase the Partner is engaged as a self-employed independent partner providing services to the Firm, and is not an employee of the Firm. The Partner is responsible for the Partner’s own taxes and statutory contributions during that phase. Upon Conversion the relationship becomes one of employment as set out in Clause 7.</w:t>
      </w:r>
    </w:p>
    <w:p w14:paraId="53863C7D"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2.4</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Authority.</w:t>
      </w:r>
      <w:r w:rsidRPr="00B76A8E">
        <w:rPr>
          <w:rFonts w:ascii="Plus Jakarta Sans ExtraLight" w:hAnsi="Plus Jakarta Sans ExtraLight"/>
          <w:sz w:val="20"/>
          <w:szCs w:val="20"/>
        </w:rPr>
        <w:t xml:space="preserve"> The Partner will act within the authority delegated by the Firm from time to time and the Firm’s authority matrix, and has no authority to bind the Firm, agree scope, price or commitments, or hold the Firm out as bound, except as expressly authorised in writing.</w:t>
      </w:r>
    </w:p>
    <w:p w14:paraId="5FCB5DE0"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3.  ROLE AND RESPONSIBILITIES</w:t>
      </w:r>
    </w:p>
    <w:p w14:paraId="17DD4BBF"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3.1</w:t>
      </w:r>
      <w:r w:rsidRPr="00B76A8E">
        <w:rPr>
          <w:rFonts w:ascii="Plus Jakarta Sans ExtraLight" w:hAnsi="Plus Jakarta Sans ExtraLight"/>
          <w:sz w:val="20"/>
          <w:szCs w:val="20"/>
        </w:rPr>
        <w:tab/>
        <w:t>The Partner’s role is that of a non-equity partner as described in Schedule A, and includes originating, selling and growing Client relationships; leading the Firm’s market development in the UAE and the Defense and Industrials sectors; helping the Firm establish partnerships with international vendors and organisations; representing the Firm at senior level; contributing to the Firm’s strategy, propositions and thought leadership; and overseeing quality and delivery on the Partner’s Engagements.</w:t>
      </w:r>
    </w:p>
    <w:p w14:paraId="1FAF8B0C"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3.2</w:t>
      </w:r>
      <w:r w:rsidRPr="00B76A8E">
        <w:rPr>
          <w:rFonts w:ascii="Plus Jakarta Sans ExtraLight" w:hAnsi="Plus Jakarta Sans ExtraLight"/>
          <w:sz w:val="20"/>
          <w:szCs w:val="20"/>
        </w:rPr>
        <w:tab/>
        <w:t>The Partner will act at all times in the best interests of the Firm, uphold the Firm’s reputation and standards, comply with the Firm’s policies, and exercise the good faith, loyalty, skill and care expected of a senior partner.</w:t>
      </w:r>
    </w:p>
    <w:p w14:paraId="2C7608BA"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lastRenderedPageBreak/>
        <w:t>3.3</w:t>
      </w:r>
      <w:r w:rsidRPr="00B76A8E">
        <w:rPr>
          <w:rFonts w:ascii="Plus Jakarta Sans ExtraLight" w:hAnsi="Plus Jakarta Sans ExtraLight"/>
          <w:sz w:val="20"/>
          <w:szCs w:val="20"/>
        </w:rPr>
        <w:tab/>
        <w:t>Cross-border and cross-sector support. The Firm may from time to time ask the Partner to support opportunities outside the UAE or outside the Defense and Industrials sectors, and the Partner will provide such support as reasonably required.</w:t>
      </w:r>
    </w:p>
    <w:p w14:paraId="47399858"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4.  TERM</w:t>
      </w:r>
    </w:p>
    <w:p w14:paraId="07963A78"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4.1</w:t>
      </w:r>
      <w:r w:rsidRPr="00B76A8E">
        <w:rPr>
          <w:rFonts w:ascii="Plus Jakarta Sans ExtraLight" w:hAnsi="Plus Jakarta Sans ExtraLight"/>
          <w:sz w:val="20"/>
          <w:szCs w:val="20"/>
        </w:rPr>
        <w:tab/>
        <w:t>This Agreement takes effect on the Effective Date and continues until terminated in accordance with Clause 16. The compensation model in Clause 6 applies throughout the Pre-Conversion Phase and is replaced by the Clause 7 model upon Conversion.</w:t>
      </w:r>
    </w:p>
    <w:p w14:paraId="294DC08C"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5.  COMMITMENT AND EXCLUSIVITY</w:t>
      </w:r>
    </w:p>
    <w:p w14:paraId="26E0821E"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5.1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Full-time commitment.</w:t>
      </w:r>
      <w:r w:rsidRPr="00B76A8E">
        <w:rPr>
          <w:rFonts w:ascii="Plus Jakarta Sans ExtraLight" w:hAnsi="Plus Jakarta Sans ExtraLight"/>
          <w:sz w:val="20"/>
          <w:szCs w:val="20"/>
        </w:rPr>
        <w:t xml:space="preserve"> The Partner will devote the Partner’s whole professional time, attention and skill to the business of the Firm.</w:t>
      </w:r>
    </w:p>
    <w:p w14:paraId="0DEC88C6"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5.2</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Exclusivity.</w:t>
      </w:r>
      <w:r w:rsidRPr="00B76A8E">
        <w:rPr>
          <w:rFonts w:ascii="Plus Jakarta Sans ExtraLight" w:hAnsi="Plus Jakarta Sans ExtraLight"/>
          <w:sz w:val="20"/>
          <w:szCs w:val="20"/>
        </w:rPr>
        <w:t xml:space="preserve"> During the term the Partner will not, without the Firm’s prior written consent, engage or be interested in any other business, employment, consultancy or directorship, whether paid or unpaid, save for (a) administering the Legacy Business under Clause 8, and (b) passive investments of not more than [5]% in listed securities.</w:t>
      </w:r>
    </w:p>
    <w:p w14:paraId="4647DF88"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5.3</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Existing entity.</w:t>
      </w:r>
      <w:r w:rsidRPr="00B76A8E">
        <w:rPr>
          <w:rFonts w:ascii="Plus Jakarta Sans ExtraLight" w:hAnsi="Plus Jakarta Sans ExtraLight"/>
          <w:sz w:val="20"/>
          <w:szCs w:val="20"/>
        </w:rPr>
        <w:t xml:space="preserve"> The Partner will fold the activities of the Partner’s existing Abu Dhabi entity into the Firm, and will use that entity only to complete or transition the Legacy Business under Clause 8, retiring or dormanting it thereafter.</w:t>
      </w:r>
    </w:p>
    <w:p w14:paraId="4E5748CF"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5.4</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Conflicts.</w:t>
      </w:r>
      <w:r w:rsidRPr="00B76A8E">
        <w:rPr>
          <w:rFonts w:ascii="Plus Jakarta Sans ExtraLight" w:hAnsi="Plus Jakarta Sans ExtraLight"/>
          <w:sz w:val="20"/>
          <w:szCs w:val="20"/>
        </w:rPr>
        <w:t xml:space="preserve"> The Partner will promptly disclose to the Firm any actual or potential conflict of interest and will not pursue any opportunity that competes with the Firm otherwise than through the Firm.</w:t>
      </w:r>
    </w:p>
    <w:p w14:paraId="05911654"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6.  COMPENSATION — PRE-CONVERSION PHASE</w:t>
      </w:r>
    </w:p>
    <w:p w14:paraId="2A1241ED"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6.1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No fixed salary.</w:t>
      </w:r>
      <w:r w:rsidRPr="00B76A8E">
        <w:rPr>
          <w:rFonts w:ascii="Plus Jakarta Sans ExtraLight" w:hAnsi="Plus Jakarta Sans ExtraLight"/>
          <w:sz w:val="20"/>
          <w:szCs w:val="20"/>
        </w:rPr>
        <w:t xml:space="preserve"> During the Pre-Conversion Phase the Partner will not receive any fixed salary, retainer or guaranteed payment. The Partner’s compensation is entirely variable and consists of the Time Charges and Origination Profit Share below.</w:t>
      </w:r>
    </w:p>
    <w:p w14:paraId="1977D76C"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6.2</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Time Charges.</w:t>
      </w:r>
      <w:r w:rsidRPr="00B76A8E">
        <w:rPr>
          <w:rFonts w:ascii="Plus Jakarta Sans ExtraLight" w:hAnsi="Plus Jakarta Sans ExtraLight"/>
          <w:sz w:val="20"/>
          <w:szCs w:val="20"/>
        </w:rPr>
        <w:t xml:space="preserve"> For delivery time the Partner charges to Engagements the Partner sells, or that the Firm sells with the Partner, the Partner is entitled to Time Charges calculated at the Partner’s Charge-Out Rate set out in Schedule B. Time Charges are a Direct Delivery Cost of the relevant Engagement and are payable as and when the Firm collects the corresponding fees from the Client.</w:t>
      </w:r>
    </w:p>
    <w:p w14:paraId="25901829"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6.3</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Origination Profit Share.</w:t>
      </w:r>
      <w:r w:rsidRPr="00B76A8E">
        <w:rPr>
          <w:rFonts w:ascii="Plus Jakarta Sans ExtraLight" w:hAnsi="Plus Jakarta Sans ExtraLight"/>
          <w:sz w:val="20"/>
          <w:szCs w:val="20"/>
        </w:rPr>
        <w:t xml:space="preserve"> In addition to any Time Charges, the Partner is entitled to a share of the Project Profit of an Engagement, comprising two independent components:</w:t>
      </w:r>
    </w:p>
    <w:p w14:paraId="23FBB324" w14:textId="77777777" w:rsidR="00B76A8E" w:rsidRPr="00B76A8E" w:rsidRDefault="00B76A8E" w:rsidP="00B76A8E">
      <w:pPr>
        <w:tabs>
          <w:tab w:val="left" w:pos="1320"/>
        </w:tabs>
        <w:spacing w:after="90"/>
        <w:ind w:left="1320" w:hanging="600"/>
        <w:jc w:val="both"/>
        <w:rPr>
          <w:rFonts w:ascii="Plus Jakarta Sans ExtraLight" w:hAnsi="Plus Jakarta Sans ExtraLight"/>
          <w:sz w:val="20"/>
          <w:szCs w:val="20"/>
        </w:rPr>
      </w:pPr>
      <w:r w:rsidRPr="00B76A8E">
        <w:rPr>
          <w:rFonts w:ascii="Plus Jakarta Sans ExtraLight" w:hAnsi="Plus Jakarta Sans ExtraLight"/>
          <w:sz w:val="20"/>
          <w:szCs w:val="20"/>
        </w:rPr>
        <w:t>(a)</w:t>
      </w:r>
      <w:r w:rsidRPr="00B76A8E">
        <w:rPr>
          <w:rFonts w:ascii="Plus Jakarta Sans ExtraLight" w:hAnsi="Plus Jakarta Sans ExtraLight"/>
          <w:sz w:val="20"/>
          <w:szCs w:val="20"/>
        </w:rPr>
        <w:tab/>
        <w:t>Origination — 5% of the Project Profit, where the Partner is the originator of the Originated Client.</w:t>
      </w:r>
    </w:p>
    <w:p w14:paraId="0A14222E" w14:textId="77777777" w:rsidR="00B76A8E" w:rsidRPr="00B76A8E" w:rsidRDefault="00B76A8E" w:rsidP="00B76A8E">
      <w:pPr>
        <w:tabs>
          <w:tab w:val="left" w:pos="1320"/>
        </w:tabs>
        <w:spacing w:after="90"/>
        <w:ind w:left="1320" w:hanging="600"/>
        <w:jc w:val="both"/>
        <w:rPr>
          <w:rFonts w:ascii="Plus Jakarta Sans ExtraLight" w:hAnsi="Plus Jakarta Sans ExtraLight"/>
          <w:sz w:val="20"/>
          <w:szCs w:val="20"/>
        </w:rPr>
      </w:pPr>
      <w:r w:rsidRPr="00B76A8E">
        <w:rPr>
          <w:rFonts w:ascii="Plus Jakarta Sans ExtraLight" w:hAnsi="Plus Jakarta Sans ExtraLight"/>
          <w:sz w:val="20"/>
          <w:szCs w:val="20"/>
        </w:rPr>
        <w:t>(b)</w:t>
      </w:r>
      <w:r w:rsidRPr="00B76A8E">
        <w:rPr>
          <w:rFonts w:ascii="Plus Jakarta Sans ExtraLight" w:hAnsi="Plus Jakarta Sans ExtraLight"/>
          <w:sz w:val="20"/>
          <w:szCs w:val="20"/>
        </w:rPr>
        <w:tab/>
        <w:t>Sales contribution — 5% of the Project Profit, where the Partner makes a Material Contribution to the sale of the Engagement.</w:t>
      </w:r>
    </w:p>
    <w:p w14:paraId="416FF7BB" w14:textId="77777777" w:rsidR="00B76A8E" w:rsidRPr="00B76A8E" w:rsidRDefault="00B76A8E" w:rsidP="00B76A8E">
      <w:pPr>
        <w:tabs>
          <w:tab w:val="left" w:pos="1320"/>
        </w:tabs>
        <w:spacing w:after="90"/>
        <w:ind w:left="1320" w:hanging="600"/>
        <w:jc w:val="both"/>
        <w:rPr>
          <w:rFonts w:ascii="Plus Jakarta Sans ExtraLight" w:hAnsi="Plus Jakarta Sans ExtraLight"/>
          <w:sz w:val="20"/>
          <w:szCs w:val="20"/>
        </w:rPr>
      </w:pPr>
      <w:r w:rsidRPr="00B76A8E">
        <w:rPr>
          <w:rFonts w:ascii="Plus Jakarta Sans ExtraLight" w:hAnsi="Plus Jakarta Sans ExtraLight"/>
          <w:sz w:val="20"/>
          <w:szCs w:val="20"/>
        </w:rPr>
        <w:t>(c)</w:t>
      </w:r>
      <w:r w:rsidRPr="00B76A8E">
        <w:rPr>
          <w:rFonts w:ascii="Plus Jakarta Sans ExtraLight" w:hAnsi="Plus Jakarta Sans ExtraLight"/>
          <w:sz w:val="20"/>
          <w:szCs w:val="20"/>
        </w:rPr>
        <w:tab/>
        <w:t xml:space="preserve">The components are additive: a Partner who both originates the Client and makes a Material Contribution to the sale receives 10% of the Project Profit in aggregate, while a Partner who only originates, or only makes a Material Contribution, receives 5%. No Origination Profit Share is payable where the Partner neither originated the </w:t>
      </w:r>
      <w:r w:rsidRPr="00B76A8E">
        <w:rPr>
          <w:rFonts w:ascii="Plus Jakarta Sans ExtraLight" w:hAnsi="Plus Jakarta Sans ExtraLight"/>
          <w:sz w:val="20"/>
          <w:szCs w:val="20"/>
        </w:rPr>
        <w:lastRenderedPageBreak/>
        <w:t>Client nor made a Material Contribution to the sale; in that case the Partner is compensated (if at all) only through Time Charges for delivery work.</w:t>
      </w:r>
    </w:p>
    <w:p w14:paraId="7F7FA389"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6.4</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Origination tail on repeat work.</w:t>
      </w:r>
      <w:r w:rsidRPr="00B76A8E">
        <w:rPr>
          <w:rFonts w:ascii="Plus Jakarta Sans ExtraLight" w:hAnsi="Plus Jakarta Sans ExtraLight"/>
          <w:sz w:val="20"/>
          <w:szCs w:val="20"/>
        </w:rPr>
        <w:t xml:space="preserve"> Where the Partner originated a Client but does not make a Material Contribution to a subsequent Engagement with that Client, the Partner remains entitled to the 5% origination component (but not the sales-contribution component) on such subsequent Engagements for twenty-four (24) months from the first Engagement with that Client, after which the origination component lapses for further Engagements. The origination tail applies only while the Partner remains engaged by the Firm and does not survive termination, save for Engagements already signed before the termination date.</w:t>
      </w:r>
    </w:p>
    <w:p w14:paraId="5EB1C078"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6.5</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Cumulative.</w:t>
      </w:r>
      <w:r w:rsidRPr="00B76A8E">
        <w:rPr>
          <w:rFonts w:ascii="Plus Jakarta Sans ExtraLight" w:hAnsi="Plus Jakarta Sans ExtraLight"/>
          <w:sz w:val="20"/>
          <w:szCs w:val="20"/>
        </w:rPr>
        <w:t xml:space="preserve"> Time Charges and Origination Profit Share are cumulative: the Origination Profit Share is calculated on Project Profit after the Partner’s Time Charges have already been taken into account as a Direct Delivery Cost.</w:t>
      </w:r>
    </w:p>
    <w:p w14:paraId="6431A59E"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6.6</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Timing and realisation.</w:t>
      </w:r>
      <w:r w:rsidRPr="00B76A8E">
        <w:rPr>
          <w:rFonts w:ascii="Plus Jakarta Sans ExtraLight" w:hAnsi="Plus Jakarta Sans ExtraLight"/>
          <w:sz w:val="20"/>
          <w:szCs w:val="20"/>
        </w:rPr>
        <w:t xml:space="preserve"> Origination Profit Share is calculated on realised margin after Client acceptance and is payable within thirty (30) days after both Client acceptance of the relevant deliverables and the Firm’s collection of the corresponding fees. No amount is payable on unrealised, disputed, written-off or uncollected fees.</w:t>
      </w:r>
    </w:p>
    <w:p w14:paraId="5FAB790F"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6.7</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Statements.</w:t>
      </w:r>
      <w:r w:rsidRPr="00B76A8E">
        <w:rPr>
          <w:rFonts w:ascii="Plus Jakarta Sans ExtraLight" w:hAnsi="Plus Jakarta Sans ExtraLight"/>
          <w:sz w:val="20"/>
          <w:szCs w:val="20"/>
        </w:rPr>
        <w:t xml:space="preserve"> The Firm will provide the Partner with a quarterly statement of Time Charges and Origination Profit Share, with reasonable supporting detail. The Partner may query a statement within thirty (30) days.</w:t>
      </w:r>
    </w:p>
    <w:p w14:paraId="50502C69"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6.8</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No other entitlements.</w:t>
      </w:r>
      <w:r w:rsidRPr="00B76A8E">
        <w:rPr>
          <w:rFonts w:ascii="Plus Jakarta Sans ExtraLight" w:hAnsi="Plus Jakarta Sans ExtraLight"/>
          <w:sz w:val="20"/>
          <w:szCs w:val="20"/>
        </w:rPr>
        <w:t xml:space="preserve"> Save as set out in this Clause 6, the Partner has no entitlement to salary, bonus, leave pay, benefits, or reimbursement (other than pre-approved Firm business expenses) during the Pre-Conversion Phase.</w:t>
      </w:r>
    </w:p>
    <w:p w14:paraId="2EC48A91"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6.9</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Health insurance.</w:t>
      </w:r>
      <w:r w:rsidRPr="00B76A8E">
        <w:rPr>
          <w:rFonts w:ascii="Plus Jakarta Sans ExtraLight" w:hAnsi="Plus Jakarta Sans ExtraLight"/>
          <w:sz w:val="20"/>
          <w:szCs w:val="20"/>
        </w:rPr>
        <w:t xml:space="preserve"> The Partner may participate in the Firm’s health-insurance scheme for the Partner and the Partner’s family. During the Pre-Conversion Phase the Partner bears the cost of such cover. The Firm’s assumption of that cost on Conversion is dealt with in Clause 7.</w:t>
      </w:r>
    </w:p>
    <w:p w14:paraId="4504AF06"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7.  CONVERSION TO SALARIED PARTNER</w:t>
      </w:r>
    </w:p>
    <w:p w14:paraId="5FBB448E"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7.1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Trigger.</w:t>
      </w:r>
      <w:r w:rsidRPr="00B76A8E">
        <w:rPr>
          <w:rFonts w:ascii="Plus Jakarta Sans ExtraLight" w:hAnsi="Plus Jakarta Sans ExtraLight"/>
          <w:sz w:val="20"/>
          <w:szCs w:val="20"/>
        </w:rPr>
        <w:t xml:space="preserve"> Conversion occurs when, in respect of the Partner, both of the following are achieved: (a) Attributable Bookings of at least USD 2,000,000 within any rolling twelve-month period; and (b) a Realised Delivered Gross Margin of at least forty percent (40%) across the Partner’s delivered and Client-accepted Engagements. The detailed measurement is set out in Schedule C and Schedule E.</w:t>
      </w:r>
    </w:p>
    <w:p w14:paraId="2E41F173"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7.2</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Effect.</w:t>
      </w:r>
      <w:r w:rsidRPr="00B76A8E">
        <w:rPr>
          <w:rFonts w:ascii="Plus Jakarta Sans ExtraLight" w:hAnsi="Plus Jakarta Sans ExtraLight"/>
          <w:sz w:val="20"/>
          <w:szCs w:val="20"/>
        </w:rPr>
        <w:t xml:space="preserve"> Upon Conversion, and documented by a written Conversion Addendum, the Partner’s engagement converts into employment as a Partner of the Firm, and the compensation model changes to comprise:</w:t>
      </w:r>
    </w:p>
    <w:p w14:paraId="32D897E7" w14:textId="77777777" w:rsidR="00B76A8E" w:rsidRPr="00B76A8E" w:rsidRDefault="00B76A8E" w:rsidP="00B76A8E">
      <w:pPr>
        <w:tabs>
          <w:tab w:val="left" w:pos="1320"/>
        </w:tabs>
        <w:spacing w:after="90"/>
        <w:ind w:left="1320" w:hanging="600"/>
        <w:jc w:val="both"/>
        <w:rPr>
          <w:rFonts w:ascii="Plus Jakarta Sans ExtraLight" w:hAnsi="Plus Jakarta Sans ExtraLight"/>
          <w:sz w:val="20"/>
          <w:szCs w:val="20"/>
        </w:rPr>
      </w:pPr>
      <w:r w:rsidRPr="00B76A8E">
        <w:rPr>
          <w:rFonts w:ascii="Plus Jakarta Sans ExtraLight" w:hAnsi="Plus Jakarta Sans ExtraLight"/>
          <w:sz w:val="20"/>
          <w:szCs w:val="20"/>
        </w:rPr>
        <w:t>(a)</w:t>
      </w:r>
      <w:r w:rsidRPr="00B76A8E">
        <w:rPr>
          <w:rFonts w:ascii="Plus Jakarta Sans ExtraLight" w:hAnsi="Plus Jakarta Sans ExtraLight"/>
          <w:sz w:val="20"/>
          <w:szCs w:val="20"/>
        </w:rPr>
        <w:tab/>
        <w:t>Fixed salary — a fixed base salary of USD 300,000 per annum;</w:t>
      </w:r>
    </w:p>
    <w:p w14:paraId="3A484B91" w14:textId="77777777" w:rsidR="00B76A8E" w:rsidRPr="00B76A8E" w:rsidRDefault="00B76A8E" w:rsidP="00B76A8E">
      <w:pPr>
        <w:tabs>
          <w:tab w:val="left" w:pos="1320"/>
        </w:tabs>
        <w:spacing w:after="90"/>
        <w:ind w:left="1320" w:hanging="600"/>
        <w:jc w:val="both"/>
        <w:rPr>
          <w:rFonts w:ascii="Plus Jakarta Sans ExtraLight" w:hAnsi="Plus Jakarta Sans ExtraLight"/>
          <w:sz w:val="20"/>
          <w:szCs w:val="20"/>
        </w:rPr>
      </w:pPr>
      <w:r w:rsidRPr="00B76A8E">
        <w:rPr>
          <w:rFonts w:ascii="Plus Jakarta Sans ExtraLight" w:hAnsi="Plus Jakarta Sans ExtraLight"/>
          <w:sz w:val="20"/>
          <w:szCs w:val="20"/>
        </w:rPr>
        <w:t>(b)</w:t>
      </w:r>
      <w:r w:rsidRPr="00B76A8E">
        <w:rPr>
          <w:rFonts w:ascii="Plus Jakarta Sans ExtraLight" w:hAnsi="Plus Jakarta Sans ExtraLight"/>
          <w:sz w:val="20"/>
          <w:szCs w:val="20"/>
        </w:rPr>
        <w:tab/>
        <w:t>Variable — a variable/performance bonus, the structure and quantum of which will be defined and agreed at the time of Conversion;</w:t>
      </w:r>
    </w:p>
    <w:p w14:paraId="0287BA91" w14:textId="77777777" w:rsidR="00B76A8E" w:rsidRPr="00B76A8E" w:rsidRDefault="00B76A8E" w:rsidP="00B76A8E">
      <w:pPr>
        <w:tabs>
          <w:tab w:val="left" w:pos="1320"/>
        </w:tabs>
        <w:spacing w:after="90"/>
        <w:ind w:left="1320" w:hanging="600"/>
        <w:jc w:val="both"/>
        <w:rPr>
          <w:rFonts w:ascii="Plus Jakarta Sans ExtraLight" w:hAnsi="Plus Jakarta Sans ExtraLight"/>
          <w:sz w:val="20"/>
          <w:szCs w:val="20"/>
        </w:rPr>
      </w:pPr>
      <w:r w:rsidRPr="00B76A8E">
        <w:rPr>
          <w:rFonts w:ascii="Plus Jakarta Sans ExtraLight" w:hAnsi="Plus Jakarta Sans ExtraLight"/>
          <w:sz w:val="20"/>
          <w:szCs w:val="20"/>
        </w:rPr>
        <w:t>(c)</w:t>
      </w:r>
      <w:r w:rsidRPr="00B76A8E">
        <w:rPr>
          <w:rFonts w:ascii="Plus Jakarta Sans ExtraLight" w:hAnsi="Plus Jakarta Sans ExtraLight"/>
          <w:sz w:val="20"/>
          <w:szCs w:val="20"/>
        </w:rPr>
        <w:tab/>
        <w:t xml:space="preserve">Equity — an equity participation in the Firm, the percentage, instrument and terms of which will be valued by reference to the overall performance of the Firm at the </w:t>
      </w:r>
      <w:r w:rsidRPr="00B76A8E">
        <w:rPr>
          <w:rFonts w:ascii="Plus Jakarta Sans ExtraLight" w:hAnsi="Plus Jakarta Sans ExtraLight"/>
          <w:sz w:val="20"/>
          <w:szCs w:val="20"/>
        </w:rPr>
        <w:lastRenderedPageBreak/>
        <w:t>time of Conversion and mutually agreed between the Parties, and documented under separate subscription and shareholders’ documents.</w:t>
      </w:r>
    </w:p>
    <w:p w14:paraId="2C0D0BB1" w14:textId="77777777" w:rsidR="00B76A8E" w:rsidRPr="00B76A8E" w:rsidRDefault="00B76A8E" w:rsidP="00B76A8E">
      <w:pPr>
        <w:tabs>
          <w:tab w:val="left" w:pos="1320"/>
        </w:tabs>
        <w:spacing w:after="90"/>
        <w:ind w:left="1320" w:hanging="600"/>
        <w:jc w:val="both"/>
        <w:rPr>
          <w:rFonts w:ascii="Plus Jakarta Sans ExtraLight" w:hAnsi="Plus Jakarta Sans ExtraLight"/>
          <w:sz w:val="20"/>
          <w:szCs w:val="20"/>
        </w:rPr>
      </w:pPr>
      <w:r w:rsidRPr="00B76A8E">
        <w:rPr>
          <w:rFonts w:ascii="Plus Jakarta Sans ExtraLight" w:hAnsi="Plus Jakarta Sans ExtraLight"/>
          <w:sz w:val="20"/>
          <w:szCs w:val="20"/>
        </w:rPr>
        <w:t>(d)</w:t>
      </w:r>
      <w:r w:rsidRPr="00B76A8E">
        <w:rPr>
          <w:rFonts w:ascii="Plus Jakarta Sans ExtraLight" w:hAnsi="Plus Jakarta Sans ExtraLight"/>
          <w:sz w:val="20"/>
          <w:szCs w:val="20"/>
        </w:rPr>
        <w:tab/>
        <w:t>Benefits — from Conversion the Firm will meet the cost of health insurance for the Partner and the Partner’s direct family (spouse and children under 18), together with the Firm’s standard partner benefits.</w:t>
      </w:r>
    </w:p>
    <w:p w14:paraId="0B8655EE"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7.3</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Good faith.</w:t>
      </w:r>
      <w:r w:rsidRPr="00B76A8E">
        <w:rPr>
          <w:rFonts w:ascii="Plus Jakarta Sans ExtraLight" w:hAnsi="Plus Jakarta Sans ExtraLight"/>
          <w:sz w:val="20"/>
          <w:szCs w:val="20"/>
        </w:rPr>
        <w:t xml:space="preserve"> The Parties will negotiate the variable and equity terms in good faith. Nothing in this Agreement obliges either Party to agree a particular bonus structure or equity percentage in advance; the fixed salary in Clause 7.2(a) is, however, agreed.</w:t>
      </w:r>
    </w:p>
    <w:p w14:paraId="3B9B40A9"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7.4</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Until Conversion.</w:t>
      </w:r>
      <w:r w:rsidRPr="00B76A8E">
        <w:rPr>
          <w:rFonts w:ascii="Plus Jakarta Sans ExtraLight" w:hAnsi="Plus Jakarta Sans ExtraLight"/>
          <w:sz w:val="20"/>
          <w:szCs w:val="20"/>
        </w:rPr>
        <w:t xml:space="preserve"> Until a Conversion Addendum is signed, the Pre-Conversion compensation model in Clause 6 continues to apply in full. On Conversion, Clause 6 ceases to apply to new Engagements, save for amounts already accrued and for the run-off of Engagements originated before Conversion, which the Parties will address in the Conversion Addendum.</w:t>
      </w:r>
    </w:p>
    <w:p w14:paraId="4E0C6BE2"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8.  LEGACY BUSINESS</w:t>
      </w:r>
    </w:p>
    <w:p w14:paraId="4D93AACC"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8.1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 xml:space="preserve">Definition. </w:t>
      </w:r>
      <w:r w:rsidRPr="00B76A8E">
        <w:rPr>
          <w:rFonts w:ascii="Plus Jakarta Sans ExtraLight" w:hAnsi="Plus Jakarta Sans ExtraLight"/>
          <w:sz w:val="20"/>
          <w:szCs w:val="20"/>
        </w:rPr>
        <w:t>“Legacy Business” means, as listed in Schedule D: (a) the projects and proposals the Partner had submitted or that were ongoing before the Effective Date; and (b) the related activities of the Partner’s existing Abu Dhabi entity in respect of those projects and proposals.</w:t>
      </w:r>
    </w:p>
    <w:p w14:paraId="350C2AF4"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8.2</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Full benefit to the Partner.</w:t>
      </w:r>
      <w:r w:rsidRPr="00B76A8E">
        <w:rPr>
          <w:rFonts w:ascii="Plus Jakarta Sans ExtraLight" w:hAnsi="Plus Jakarta Sans ExtraLight"/>
          <w:sz w:val="20"/>
          <w:szCs w:val="20"/>
        </w:rPr>
        <w:t xml:space="preserve"> The Partner may route the Legacy Business through the Firm’s name, licences and contracts. The Partner retains one hundred percent (100%) of the economic benefit of the Legacy Business, and the Firm charges no fee and takes no margin on it.</w:t>
      </w:r>
    </w:p>
    <w:p w14:paraId="2ED89A20"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8.3</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Full liability and indemnity.</w:t>
      </w:r>
      <w:r w:rsidRPr="00B76A8E">
        <w:rPr>
          <w:rFonts w:ascii="Plus Jakarta Sans ExtraLight" w:hAnsi="Plus Jakarta Sans ExtraLight"/>
          <w:sz w:val="20"/>
          <w:szCs w:val="20"/>
        </w:rPr>
        <w:t xml:space="preserve"> The Partner bears all costs and all financial and legal liability arising from the Legacy Business, and indemnifies and holds the Firm harmless against any loss, cost, claim, tax or liability the Firm suffers or incurs in connection with the Legacy Business, save to the extent caused by the Firm’s own gross negligence or wilful misconduct.</w:t>
      </w:r>
    </w:p>
    <w:p w14:paraId="469D7C0A"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8.4</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Ring-fenced.</w:t>
      </w:r>
      <w:r w:rsidRPr="00B76A8E">
        <w:rPr>
          <w:rFonts w:ascii="Plus Jakarta Sans ExtraLight" w:hAnsi="Plus Jakarta Sans ExtraLight"/>
          <w:sz w:val="20"/>
          <w:szCs w:val="20"/>
        </w:rPr>
        <w:t xml:space="preserve"> The Legacy Business is excluded from Project Profit, from the Origination Profit Share, and from the Conversion metrics in Clause 7, and is accounted for separately.</w:t>
      </w:r>
    </w:p>
    <w:p w14:paraId="22AC713D"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8.5</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Firm protections.</w:t>
      </w:r>
      <w:r w:rsidRPr="00B76A8E">
        <w:rPr>
          <w:rFonts w:ascii="Plus Jakarta Sans ExtraLight" w:hAnsi="Plus Jakarta Sans ExtraLight"/>
          <w:sz w:val="20"/>
          <w:szCs w:val="20"/>
        </w:rPr>
        <w:t xml:space="preserve"> The Firm will provide reasonable administrative and contracting support, but may decline to route, or may unwind, any Legacy Business that in the Firm’s reasonable view creates undue legal, regulatory, sanctions or reputational risk. The Partner will ensure the Legacy Business complies with all applicable laws and the Firm’s policies.</w:t>
      </w:r>
    </w:p>
    <w:p w14:paraId="4C80F053"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8.6</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 xml:space="preserve">New Business. </w:t>
      </w:r>
      <w:r w:rsidRPr="00B76A8E">
        <w:rPr>
          <w:rFonts w:ascii="Plus Jakarta Sans ExtraLight" w:hAnsi="Plus Jakarta Sans ExtraLight"/>
          <w:sz w:val="20"/>
          <w:szCs w:val="20"/>
        </w:rPr>
        <w:t>Any opportunity that arises or is contracted after the Effective Date is New Business governed by Clause 6 and is not Legacy Business, even where it involves the same Client, unless it forms part of the specific scope identified in Schedule D.</w:t>
      </w:r>
    </w:p>
    <w:p w14:paraId="09907EB7"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8.7</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Representation arrangements.</w:t>
      </w:r>
      <w:r w:rsidRPr="00B76A8E">
        <w:rPr>
          <w:rFonts w:ascii="Plus Jakarta Sans ExtraLight" w:hAnsi="Plus Jakarta Sans ExtraLight"/>
          <w:sz w:val="20"/>
          <w:szCs w:val="20"/>
        </w:rPr>
        <w:t xml:space="preserve"> The Partner’s existing arrangements to represent third-party technology partners in the UAE (including Prometa AI and Mobven) are not Legacy Business. The Partner will, by agreement with the Firm, pass, novate or assign these arrangements to the Firm so that they become the Firm’s partner relationships, consistent with the Partner’s role under Clause 3.</w:t>
      </w:r>
    </w:p>
    <w:p w14:paraId="0759EECD"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lastRenderedPageBreak/>
        <w:t>9.  CLIENTS AND INTELLECTUAL PROPERTY</w:t>
      </w:r>
    </w:p>
    <w:p w14:paraId="202AEA6B"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9.1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Firm ownership.</w:t>
      </w:r>
      <w:r w:rsidRPr="00B76A8E">
        <w:rPr>
          <w:rFonts w:ascii="Plus Jakarta Sans ExtraLight" w:hAnsi="Plus Jakarta Sans ExtraLight"/>
          <w:sz w:val="20"/>
          <w:szCs w:val="20"/>
        </w:rPr>
        <w:t xml:space="preserve"> All Client relationships developed, and all work product, deliverables and intellectual property created, in the course of Firm Engagements (other than Legacy Business) belong to the Firm or the relevant Client, and the Partner assigns such rights to the Firm to the extent they do not vest automatically.</w:t>
      </w:r>
    </w:p>
    <w:p w14:paraId="296FCA56"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9.2</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Background IP.</w:t>
      </w:r>
      <w:r w:rsidRPr="00B76A8E">
        <w:rPr>
          <w:rFonts w:ascii="Plus Jakarta Sans ExtraLight" w:hAnsi="Plus Jakarta Sans ExtraLight"/>
          <w:sz w:val="20"/>
          <w:szCs w:val="20"/>
        </w:rPr>
        <w:t xml:space="preserve"> Each Party retains its Background IP. Intellectual property relating solely to the Legacy Business remains with the Partner.</w:t>
      </w:r>
    </w:p>
    <w:p w14:paraId="40B21950"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10.  CONFIDENTIALITY</w:t>
      </w:r>
    </w:p>
    <w:p w14:paraId="0B81E443"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10.1</w:t>
      </w:r>
      <w:r w:rsidRPr="00B76A8E">
        <w:rPr>
          <w:rFonts w:ascii="Plus Jakarta Sans ExtraLight" w:hAnsi="Plus Jakarta Sans ExtraLight"/>
          <w:sz w:val="20"/>
          <w:szCs w:val="20"/>
        </w:rPr>
        <w:tab/>
        <w:t>The Partner will keep Confidential Information confidential, use it only for the Firm’s business, and not disclose it except as authorised or required by law. This obligation continues after termination. The terms of this Agreement are themselves confidential.</w:t>
      </w:r>
    </w:p>
    <w:p w14:paraId="111E9BC9" w14:textId="77777777" w:rsidR="00B76A8E" w:rsidRPr="00B76A8E" w:rsidRDefault="00B76A8E" w:rsidP="00B76A8E">
      <w:pPr>
        <w:pStyle w:val="Heading1"/>
        <w:rPr>
          <w:rFonts w:ascii="Plus Jakarta Sans ExtraLight" w:hAnsi="Plus Jakarta Sans ExtraLight"/>
          <w:sz w:val="20"/>
          <w:szCs w:val="20"/>
        </w:rPr>
      </w:pPr>
      <w:r w:rsidRPr="00B76A8E">
        <w:rPr>
          <w:rFonts w:ascii="Plus Jakarta Sans ExtraLight" w:hAnsi="Plus Jakarta Sans ExtraLight"/>
          <w:sz w:val="20"/>
          <w:szCs w:val="20"/>
        </w:rPr>
        <w:t>11.  NON-COMPETITION AND NON-SOLICITATION</w:t>
      </w:r>
    </w:p>
    <w:p w14:paraId="5E4B1F65"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11.1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Non-compete.</w:t>
      </w:r>
      <w:r w:rsidRPr="00B76A8E">
        <w:rPr>
          <w:rFonts w:ascii="Plus Jakarta Sans ExtraLight" w:hAnsi="Plus Jakarta Sans ExtraLight"/>
          <w:sz w:val="20"/>
          <w:szCs w:val="20"/>
        </w:rPr>
        <w:t xml:space="preserve"> During the term and for twelve (12) months afterwards, the Partner will not, in the UAE or elsewhere in the MENAT region, be engaged in any business that competes with the Firm’s AI advisory and engineering services, save with the Firm’s written consent.</w:t>
      </w:r>
    </w:p>
    <w:p w14:paraId="03005A6F"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11.2</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Non-solicitation.</w:t>
      </w:r>
      <w:r w:rsidRPr="00B76A8E">
        <w:rPr>
          <w:rFonts w:ascii="Plus Jakarta Sans ExtraLight" w:hAnsi="Plus Jakarta Sans ExtraLight"/>
          <w:sz w:val="20"/>
          <w:szCs w:val="20"/>
        </w:rPr>
        <w:t xml:space="preserve"> During the term and for twelve (12) months afterwards, the Partner will not solicit or entice away any Client, prospective client actively pursued, delivery partner or member of staff of the Firm with whom the Partner dealt, save through general advertising not targeted at them.</w:t>
      </w:r>
    </w:p>
    <w:p w14:paraId="3F9A07A7"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11.3</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Reasonableness.</w:t>
      </w:r>
      <w:r w:rsidRPr="00B76A8E">
        <w:rPr>
          <w:rFonts w:ascii="Plus Jakarta Sans ExtraLight" w:hAnsi="Plus Jakarta Sans ExtraLight"/>
          <w:sz w:val="20"/>
          <w:szCs w:val="20"/>
        </w:rPr>
        <w:t xml:space="preserve"> The Partner acknowledges these restrictions are reasonable and necessary to protect the Firm’s legitimate interests; each is severable and enforceable independently.</w:t>
      </w:r>
    </w:p>
    <w:p w14:paraId="13245569"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12.  COMPLIANCE, ANTI-BRIBERY, SANCTIONS AND EXPORT CONTROL</w:t>
      </w:r>
    </w:p>
    <w:p w14:paraId="73ED490D"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12.1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General.</w:t>
      </w:r>
      <w:r w:rsidRPr="00B76A8E">
        <w:rPr>
          <w:rFonts w:ascii="Plus Jakarta Sans ExtraLight" w:hAnsi="Plus Jakarta Sans ExtraLight"/>
          <w:sz w:val="20"/>
          <w:szCs w:val="20"/>
        </w:rPr>
        <w:t xml:space="preserve"> The Partner will comply with all applicable laws and the Firm’s policies, including anti-bribery and anti-corruption, anti-money-laundering, competition, and data-protection laws.</w:t>
      </w:r>
    </w:p>
    <w:p w14:paraId="7118627E"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12.2</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Defense-sector controls.</w:t>
      </w:r>
      <w:r w:rsidRPr="00B76A8E">
        <w:rPr>
          <w:rFonts w:ascii="Plus Jakarta Sans ExtraLight" w:hAnsi="Plus Jakarta Sans ExtraLight"/>
          <w:sz w:val="20"/>
          <w:szCs w:val="20"/>
        </w:rPr>
        <w:t xml:space="preserve"> Given the Partner’s focus on the Defense and Industrials sectors, the Partner will comply with all applicable export-control, sanctions, end-use/end-user and national-security requirements (including, where applicable, UAE export-control regulations and the requirements of relevant defense authorities), and will not commit the Firm to any activity requiring licences or approvals the Firm does not hold. The Partner will escalate any defense-sector opportunity for the Firm’s prior clearance.</w:t>
      </w:r>
    </w:p>
    <w:p w14:paraId="4F8775D5"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12.3</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No improper payments.</w:t>
      </w:r>
      <w:r w:rsidRPr="00B76A8E">
        <w:rPr>
          <w:rFonts w:ascii="Plus Jakarta Sans ExtraLight" w:hAnsi="Plus Jakarta Sans ExtraLight"/>
          <w:sz w:val="20"/>
          <w:szCs w:val="20"/>
        </w:rPr>
        <w:t xml:space="preserve"> The Partner will not offer, promise or accept any bribe, kickback or improper advantage, and will conduct all dealings with government and government-related entities with full integrity and transparency.</w:t>
      </w:r>
    </w:p>
    <w:p w14:paraId="1AC0422D"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13.  EXPENSES AND TAX</w:t>
      </w:r>
    </w:p>
    <w:p w14:paraId="5CB76AFF"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13.1</w:t>
      </w:r>
      <w:r w:rsidRPr="00B76A8E">
        <w:rPr>
          <w:rFonts w:ascii="Plus Jakarta Sans ExtraLight" w:hAnsi="Plus Jakarta Sans ExtraLight"/>
          <w:sz w:val="20"/>
          <w:szCs w:val="20"/>
        </w:rPr>
        <w:tab/>
        <w:t>The Firm will reimburse the Partner’s reasonable, pre-approved expenses properly incurred on Firm business. Legacy Business expenses are borne solely by the Partner.</w:t>
      </w:r>
    </w:p>
    <w:p w14:paraId="0390B0C0"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lastRenderedPageBreak/>
        <w:t>13.2</w:t>
      </w:r>
      <w:r w:rsidRPr="00B76A8E">
        <w:rPr>
          <w:rFonts w:ascii="Plus Jakarta Sans ExtraLight" w:hAnsi="Plus Jakarta Sans ExtraLight"/>
          <w:sz w:val="20"/>
          <w:szCs w:val="20"/>
        </w:rPr>
        <w:tab/>
        <w:t>During the Pre-Conversion Phase each Party is responsible for its own taxes. The Partner is responsible for any personal tax arising on the Partner’s compensation and on the Legacy Business.</w:t>
      </w:r>
    </w:p>
    <w:p w14:paraId="60D96FBE"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14.  TERMINATION</w:t>
      </w:r>
    </w:p>
    <w:p w14:paraId="10A0BC7E"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14.1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For convenience.</w:t>
      </w:r>
      <w:r w:rsidRPr="00B76A8E">
        <w:rPr>
          <w:rFonts w:ascii="Plus Jakarta Sans ExtraLight" w:hAnsi="Plus Jakarta Sans ExtraLight"/>
          <w:sz w:val="20"/>
          <w:szCs w:val="20"/>
        </w:rPr>
        <w:t xml:space="preserve"> Either Party may terminate this Agreement on ninety (90) days’ written notice. The Firm may place the Partner on garden leave during any notice period.</w:t>
      </w:r>
    </w:p>
    <w:p w14:paraId="016BF9E8"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14.2</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For cause.</w:t>
      </w:r>
      <w:r w:rsidRPr="00B76A8E">
        <w:rPr>
          <w:rFonts w:ascii="Plus Jakarta Sans ExtraLight" w:hAnsi="Plus Jakarta Sans ExtraLight"/>
          <w:sz w:val="20"/>
          <w:szCs w:val="20"/>
        </w:rPr>
        <w:t xml:space="preserve"> The Firm may terminate immediately on written notice for material breach, serious misconduct, dishonesty, or any act materially damaging the Firm’s reputation or interests.</w:t>
      </w:r>
    </w:p>
    <w:p w14:paraId="265EDB60"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14.3</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Effect.</w:t>
      </w:r>
      <w:r w:rsidRPr="00B76A8E">
        <w:rPr>
          <w:rFonts w:ascii="Plus Jakarta Sans ExtraLight" w:hAnsi="Plus Jakarta Sans ExtraLight"/>
          <w:sz w:val="20"/>
          <w:szCs w:val="20"/>
        </w:rPr>
        <w:t xml:space="preserve"> On termination the Partner will cease to hold out as a Partner and will hand over Client and Firm materials. Subject to Clause 14.4, the Partner remains entitled to Origination Profit Share on Engagements signed before the termination date, through their completion and collection.</w:t>
      </w:r>
    </w:p>
    <w:p w14:paraId="2012BE28"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14.4</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 xml:space="preserve">Leaver treatment. </w:t>
      </w:r>
      <w:r w:rsidRPr="00B76A8E">
        <w:rPr>
          <w:rFonts w:ascii="Plus Jakarta Sans ExtraLight" w:hAnsi="Plus Jakarta Sans ExtraLight"/>
          <w:sz w:val="20"/>
          <w:szCs w:val="20"/>
        </w:rPr>
        <w:t>If the Partner is terminated for cause or leaves in breach of this Agreement, entitlement to any unpaid Origination Profit Share on incomplete Engagements ceases, save for amounts already accrued and payable. The Legacy Business, and all its liabilities, remains with the Partner and transfers back to the Partner on termination.</w:t>
      </w:r>
    </w:p>
    <w:p w14:paraId="0A15C011"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15.  DATA PROTECTION</w:t>
      </w:r>
    </w:p>
    <w:p w14:paraId="7F75F87E"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15.1</w:t>
      </w:r>
      <w:r w:rsidRPr="00B76A8E">
        <w:rPr>
          <w:rFonts w:ascii="Plus Jakarta Sans ExtraLight" w:hAnsi="Plus Jakarta Sans ExtraLight"/>
          <w:sz w:val="20"/>
          <w:szCs w:val="20"/>
        </w:rPr>
        <w:tab/>
        <w:t>The Partner will handle personal and Client data only in accordance with applicable data-protection law and the Firm’s policies, and will maintain appropriate confidentiality and security.</w:t>
      </w:r>
    </w:p>
    <w:p w14:paraId="6BCAF7B0"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16.  GENERAL</w:t>
      </w:r>
    </w:p>
    <w:p w14:paraId="648D1166"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16.1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Entire agreement.</w:t>
      </w:r>
      <w:r w:rsidRPr="00B76A8E">
        <w:rPr>
          <w:rFonts w:ascii="Plus Jakarta Sans ExtraLight" w:hAnsi="Plus Jakarta Sans ExtraLight"/>
          <w:sz w:val="20"/>
          <w:szCs w:val="20"/>
        </w:rPr>
        <w:t xml:space="preserve"> This Agreement (with its Schedules and any Conversion Addendum) is the entire agreement between the Parties on its subject matter and supersedes prior discussions.</w:t>
      </w:r>
    </w:p>
    <w:p w14:paraId="12E156A4"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16.2</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Variation.</w:t>
      </w:r>
      <w:r w:rsidRPr="00B76A8E">
        <w:rPr>
          <w:rFonts w:ascii="Plus Jakarta Sans ExtraLight" w:hAnsi="Plus Jakarta Sans ExtraLight"/>
          <w:sz w:val="20"/>
          <w:szCs w:val="20"/>
        </w:rPr>
        <w:t xml:space="preserve"> No variation is effective unless in writing and signed by both Parties. The Conversion Addendum will be executed to give effect to Clause 7.</w:t>
      </w:r>
    </w:p>
    <w:p w14:paraId="69C58A39"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16.3</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No partnership.</w:t>
      </w:r>
      <w:r w:rsidRPr="00B76A8E">
        <w:rPr>
          <w:rFonts w:ascii="Plus Jakarta Sans ExtraLight" w:hAnsi="Plus Jakarta Sans ExtraLight"/>
          <w:sz w:val="20"/>
          <w:szCs w:val="20"/>
        </w:rPr>
        <w:t xml:space="preserve"> Nothing in this Agreement creates a legal partnership, joint venture or agency between the Parties, and neither may bind the other except as expressly provided.</w:t>
      </w:r>
    </w:p>
    <w:p w14:paraId="5A5492D5"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16.4</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 xml:space="preserve">Assignment. </w:t>
      </w:r>
      <w:r w:rsidRPr="00B76A8E">
        <w:rPr>
          <w:rFonts w:ascii="Plus Jakarta Sans ExtraLight" w:hAnsi="Plus Jakarta Sans ExtraLight"/>
          <w:sz w:val="20"/>
          <w:szCs w:val="20"/>
        </w:rPr>
        <w:t>The Partner may not assign this Agreement. The Firm may assign to an affiliate or successor.</w:t>
      </w:r>
    </w:p>
    <w:p w14:paraId="7991E552"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16.5</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 xml:space="preserve">Notices. </w:t>
      </w:r>
      <w:r w:rsidRPr="00B76A8E">
        <w:rPr>
          <w:rFonts w:ascii="Plus Jakarta Sans ExtraLight" w:hAnsi="Plus Jakarta Sans ExtraLight"/>
          <w:sz w:val="20"/>
          <w:szCs w:val="20"/>
        </w:rPr>
        <w:t>Notices must be in writing to the addresses on page 1 (or as updated) and are deemed received on delivery or the second business day after sending by email with confirmation.</w:t>
      </w:r>
    </w:p>
    <w:p w14:paraId="6D1762DD"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16.6</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 xml:space="preserve">Severability. </w:t>
      </w:r>
      <w:r w:rsidRPr="00B76A8E">
        <w:rPr>
          <w:rFonts w:ascii="Plus Jakarta Sans ExtraLight" w:hAnsi="Plus Jakarta Sans ExtraLight"/>
          <w:sz w:val="20"/>
          <w:szCs w:val="20"/>
        </w:rPr>
        <w:t>If any provision is unenforceable, the remainder continues in effect and the provision is modified to the minimum extent necessary.</w:t>
      </w:r>
    </w:p>
    <w:p w14:paraId="35389DAA"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16.7</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Counterparts.</w:t>
      </w:r>
      <w:r w:rsidRPr="00B76A8E">
        <w:rPr>
          <w:rFonts w:ascii="Plus Jakarta Sans ExtraLight" w:hAnsi="Plus Jakarta Sans ExtraLight"/>
          <w:sz w:val="20"/>
          <w:szCs w:val="20"/>
        </w:rPr>
        <w:t xml:space="preserve"> This Agreement may be executed in counterparts, including by electronic signature.</w:t>
      </w:r>
    </w:p>
    <w:p w14:paraId="58055374" w14:textId="77777777" w:rsid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lastRenderedPageBreak/>
        <w:t>16.8</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Governing law and jurisdiction.</w:t>
      </w:r>
      <w:r w:rsidRPr="00B76A8E">
        <w:rPr>
          <w:rFonts w:ascii="Plus Jakarta Sans ExtraLight" w:hAnsi="Plus Jakarta Sans ExtraLight"/>
          <w:sz w:val="20"/>
          <w:szCs w:val="20"/>
        </w:rPr>
        <w:t xml:space="preserve"> This Agreement is governed by the laws of the United Arab Emirates as applied in the Emirate of Dubai, and the Parties submit to the exclusive jurisdiction of the Dubai Courts, having first sought to resolve any dispute amicably.</w:t>
      </w:r>
    </w:p>
    <w:p w14:paraId="62F2C83B" w14:textId="16F87034" w:rsidR="00175EEF" w:rsidRDefault="00175EEF">
      <w:pPr>
        <w:rPr>
          <w:rFonts w:ascii="Plus Jakarta Sans ExtraLight" w:hAnsi="Plus Jakarta Sans ExtraLight"/>
          <w:sz w:val="20"/>
          <w:szCs w:val="20"/>
        </w:rPr>
      </w:pPr>
      <w:r>
        <w:rPr>
          <w:rFonts w:ascii="Plus Jakarta Sans ExtraLight" w:hAnsi="Plus Jakarta Sans ExtraLight"/>
          <w:sz w:val="20"/>
          <w:szCs w:val="20"/>
        </w:rPr>
        <w:br w:type="page"/>
      </w:r>
    </w:p>
    <w:p w14:paraId="53F53C87" w14:textId="77777777" w:rsidR="00175EEF" w:rsidRPr="00B76A8E" w:rsidRDefault="00175EEF" w:rsidP="00B76A8E">
      <w:pPr>
        <w:tabs>
          <w:tab w:val="left" w:pos="720"/>
        </w:tabs>
        <w:spacing w:after="120"/>
        <w:ind w:left="720" w:hanging="720"/>
        <w:jc w:val="both"/>
        <w:rPr>
          <w:rFonts w:ascii="Plus Jakarta Sans ExtraLight" w:hAnsi="Plus Jakarta Sans ExtraLight"/>
          <w:sz w:val="20"/>
          <w:szCs w:val="20"/>
        </w:rPr>
      </w:pPr>
    </w:p>
    <w:p w14:paraId="5F5F7B08"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SCHEDULE A — ROLE DESCRIPTION (NON-EQUITY PARTNER)</w:t>
      </w:r>
    </w:p>
    <w:p w14:paraId="6CFFBF57" w14:textId="77777777" w:rsidR="00B76A8E" w:rsidRPr="00B76A8E" w:rsidRDefault="00B76A8E" w:rsidP="00B76A8E">
      <w:pPr>
        <w:spacing w:after="120"/>
        <w:jc w:val="both"/>
        <w:rPr>
          <w:rFonts w:ascii="Plus Jakarta Sans ExtraLight" w:hAnsi="Plus Jakarta Sans ExtraLight"/>
          <w:sz w:val="20"/>
          <w:szCs w:val="20"/>
        </w:rPr>
      </w:pPr>
      <w:r w:rsidRPr="00B76A8E">
        <w:rPr>
          <w:rFonts w:ascii="Plus Jakarta Sans ExtraLight" w:hAnsi="Plus Jakarta Sans ExtraLight"/>
          <w:sz w:val="20"/>
          <w:szCs w:val="20"/>
        </w:rPr>
        <w:t>The Partner is a senior, client-facing leader who carries the title and standing of a partner and its duties, but does not own equity in the Firm or share in the Firm’s overall profit pool, and is compensated as set out in this Agreement.</w:t>
      </w:r>
    </w:p>
    <w:p w14:paraId="2A5C59DA"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Origination and sales — own, build and grow a portfolio of Client relationships; lead origination, proposals and closing, with a primary focus on the UAE and the Defense and Industrials sectors.</w:t>
      </w:r>
    </w:p>
    <w:p w14:paraId="33EFD397"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Market and sector leadership — represent the Firm at senior level in-market; develop the Firm’s reputation, network and propositions in the target sectors.</w:t>
      </w:r>
    </w:p>
    <w:p w14:paraId="12952811"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International partnerships — help the Firm establish and manage partnerships with international vendors and organisations.</w:t>
      </w:r>
    </w:p>
    <w:p w14:paraId="7F2ED057"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Engagement leadership — oversee quality, risk and delivery on the Partner’s Engagements; lead and mentor teams; protect Client outcomes and the Firm’s standards.</w:t>
      </w:r>
    </w:p>
    <w:p w14:paraId="41FB9457"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Firm contribution — contribute to strategy, propositions, thought leadership and the development of other partners and staff.</w:t>
      </w:r>
    </w:p>
    <w:p w14:paraId="6B76954F"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Flexibility — support opportunities outside the UAE or outside the Defense and Industrials sectors when the Firm reasonably requires.</w:t>
      </w:r>
    </w:p>
    <w:p w14:paraId="3F4AF162" w14:textId="77777777" w:rsid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Governance — operate within delegated authority; no equity ownership; no automatic profit-pool entitlement; fiduciary-style duties of good faith, loyalty and care to the Firm.</w:t>
      </w:r>
    </w:p>
    <w:p w14:paraId="1CAF8804" w14:textId="47D1036D" w:rsidR="00175EEF" w:rsidRDefault="00175EEF">
      <w:pPr>
        <w:rPr>
          <w:rFonts w:ascii="Plus Jakarta Sans ExtraLight" w:hAnsi="Plus Jakarta Sans ExtraLight"/>
          <w:sz w:val="20"/>
          <w:szCs w:val="20"/>
        </w:rPr>
      </w:pPr>
      <w:r>
        <w:rPr>
          <w:rFonts w:ascii="Plus Jakarta Sans ExtraLight" w:hAnsi="Plus Jakarta Sans ExtraLight"/>
          <w:sz w:val="20"/>
          <w:szCs w:val="20"/>
        </w:rPr>
        <w:br w:type="page"/>
      </w:r>
    </w:p>
    <w:p w14:paraId="387D502E" w14:textId="77777777" w:rsidR="00175EEF" w:rsidRPr="00175EEF" w:rsidRDefault="00175EEF" w:rsidP="00175EEF">
      <w:pPr>
        <w:spacing w:after="70" w:line="240" w:lineRule="auto"/>
        <w:rPr>
          <w:rFonts w:ascii="Plus Jakarta Sans ExtraLight" w:hAnsi="Plus Jakarta Sans ExtraLight"/>
          <w:sz w:val="20"/>
          <w:szCs w:val="20"/>
        </w:rPr>
      </w:pPr>
    </w:p>
    <w:p w14:paraId="391B15D8"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SCHEDULE B — COMPENSATION PARTICULARS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B76A8E" w:rsidRPr="00B76A8E" w14:paraId="4DFD722F" w14:textId="77777777" w:rsidTr="00B679BC">
        <w:tc>
          <w:tcPr>
            <w:tcW w:w="3360" w:type="dxa"/>
            <w:tcBorders>
              <w:top w:val="single" w:sz="4" w:space="0" w:color="C9C9D6"/>
              <w:left w:val="single" w:sz="4" w:space="0" w:color="C9C9D6"/>
              <w:bottom w:val="single" w:sz="4" w:space="0" w:color="C9C9D6"/>
              <w:right w:val="single" w:sz="4" w:space="0" w:color="C9C9D6"/>
            </w:tcBorders>
            <w:shd w:val="clear" w:color="auto" w:fill="0D1140"/>
            <w:tcMar>
              <w:top w:w="80" w:type="dxa"/>
              <w:left w:w="120" w:type="dxa"/>
              <w:bottom w:w="80" w:type="dxa"/>
              <w:right w:w="120" w:type="dxa"/>
            </w:tcMar>
            <w:vAlign w:val="center"/>
          </w:tcPr>
          <w:p w14:paraId="5F21BFC1"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color w:val="FFFFFF"/>
                <w:sz w:val="20"/>
                <w:szCs w:val="20"/>
              </w:rPr>
              <w:t>Item</w:t>
            </w:r>
          </w:p>
        </w:tc>
        <w:tc>
          <w:tcPr>
            <w:tcW w:w="6000" w:type="dxa"/>
            <w:tcBorders>
              <w:top w:val="single" w:sz="4" w:space="0" w:color="C9C9D6"/>
              <w:left w:val="single" w:sz="4" w:space="0" w:color="C9C9D6"/>
              <w:bottom w:val="single" w:sz="4" w:space="0" w:color="C9C9D6"/>
              <w:right w:val="single" w:sz="4" w:space="0" w:color="C9C9D6"/>
            </w:tcBorders>
            <w:shd w:val="clear" w:color="auto" w:fill="0D1140"/>
            <w:tcMar>
              <w:top w:w="80" w:type="dxa"/>
              <w:left w:w="120" w:type="dxa"/>
              <w:bottom w:w="80" w:type="dxa"/>
              <w:right w:w="120" w:type="dxa"/>
            </w:tcMar>
            <w:vAlign w:val="center"/>
          </w:tcPr>
          <w:p w14:paraId="2CC64979"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color w:val="FFFFFF"/>
                <w:sz w:val="20"/>
                <w:szCs w:val="20"/>
              </w:rPr>
              <w:t>Value / Basis</w:t>
            </w:r>
          </w:p>
        </w:tc>
      </w:tr>
      <w:tr w:rsidR="00B76A8E" w:rsidRPr="00B76A8E" w14:paraId="1DC3080C"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0F125D01"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Fixed salary (Pre-Conversion)</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4E86A05E"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None</w:t>
            </w:r>
          </w:p>
        </w:tc>
      </w:tr>
      <w:tr w:rsidR="00B76A8E" w:rsidRPr="00B76A8E" w14:paraId="7B67FE0C"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E187C4A"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Charge-Out Rate (Time Charges)</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6C650B1B"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USD 2,500 per day, unless otherwise agreed for a specific Client or opportunity</w:t>
            </w:r>
          </w:p>
        </w:tc>
      </w:tr>
      <w:tr w:rsidR="00B76A8E" w:rsidRPr="00B76A8E" w14:paraId="04B97774"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F89FA22"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Origination Profit Share — origination component</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4B4DDA38"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5% of Project Profit</w:t>
            </w:r>
          </w:p>
        </w:tc>
      </w:tr>
      <w:tr w:rsidR="00B76A8E" w:rsidRPr="00B76A8E" w14:paraId="38188830"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A286033"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Origination Profit Share — sales-contribution component</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9FF742B"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5% of Project Profit</w:t>
            </w:r>
          </w:p>
        </w:tc>
      </w:tr>
      <w:tr w:rsidR="00B76A8E" w:rsidRPr="00B76A8E" w14:paraId="2C5CFBD2"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202D68DD"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Origination tail (repeat work, no material role)</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091CAE72"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5% origination component for 24 months from the first Engagement</w:t>
            </w:r>
          </w:p>
        </w:tc>
      </w:tr>
      <w:tr w:rsidR="00B76A8E" w:rsidRPr="00B76A8E" w14:paraId="19D37DBE"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063567CE"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Profit basis</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49DC0C5F"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Realised gross margin after Client acceptance, net of all Direct Delivery Costs (incl. Time Charges), excluding overhead / G&amp;A</w:t>
            </w:r>
          </w:p>
        </w:tc>
      </w:tr>
      <w:tr w:rsidR="00B76A8E" w:rsidRPr="00B76A8E" w14:paraId="7622662D"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618BA4B5"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Payment timing</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453AA6EB"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Within 30 days of Client acceptance and fee collection</w:t>
            </w:r>
          </w:p>
        </w:tc>
      </w:tr>
    </w:tbl>
    <w:p w14:paraId="20B6C044" w14:textId="77777777" w:rsidR="00B76A8E" w:rsidRDefault="00B76A8E" w:rsidP="00B76A8E">
      <w:pPr>
        <w:spacing w:before="100"/>
        <w:jc w:val="both"/>
        <w:rPr>
          <w:rFonts w:ascii="Plus Jakarta Sans ExtraLight" w:hAnsi="Plus Jakarta Sans ExtraLight"/>
          <w:sz w:val="20"/>
          <w:szCs w:val="20"/>
        </w:rPr>
      </w:pPr>
      <w:r w:rsidRPr="00B76A8E">
        <w:rPr>
          <w:rFonts w:ascii="Plus Jakarta Sans ExtraLight" w:hAnsi="Plus Jakarta Sans ExtraLight"/>
          <w:sz w:val="20"/>
          <w:szCs w:val="20"/>
        </w:rPr>
        <w:t>Worked example. Engagement fees accepted and collected: USD 500,000. Direct Delivery Costs (incl. the Partner’s Time Charges and subcontractors): USD 300,000. Project Profit = USD 200,000 (40%). If the Partner both originated the Client and made a Material Contribution to the sale: 5% origination + 5% sales contribution = 10% × 200,000 = USD 20,000, in addition to the Time Charges already paid. If the Partner only originated, or only materially contributed: 5% × 200,000 = USD 10,000.</w:t>
      </w:r>
    </w:p>
    <w:p w14:paraId="6A835098" w14:textId="4AB7D626" w:rsidR="00175EEF" w:rsidRDefault="00175EEF">
      <w:pPr>
        <w:rPr>
          <w:rFonts w:ascii="Plus Jakarta Sans ExtraLight" w:hAnsi="Plus Jakarta Sans ExtraLight"/>
          <w:sz w:val="20"/>
          <w:szCs w:val="20"/>
        </w:rPr>
      </w:pPr>
      <w:r>
        <w:rPr>
          <w:rFonts w:ascii="Plus Jakarta Sans ExtraLight" w:hAnsi="Plus Jakarta Sans ExtraLight"/>
          <w:sz w:val="20"/>
          <w:szCs w:val="20"/>
        </w:rPr>
        <w:br w:type="page"/>
      </w:r>
    </w:p>
    <w:p w14:paraId="099F3E1C" w14:textId="77777777" w:rsidR="00175EEF" w:rsidRPr="00B76A8E" w:rsidRDefault="00175EEF" w:rsidP="00B76A8E">
      <w:pPr>
        <w:spacing w:before="100"/>
        <w:jc w:val="both"/>
        <w:rPr>
          <w:rFonts w:ascii="Plus Jakarta Sans ExtraLight" w:hAnsi="Plus Jakarta Sans ExtraLight"/>
          <w:sz w:val="20"/>
          <w:szCs w:val="20"/>
        </w:rPr>
      </w:pPr>
    </w:p>
    <w:p w14:paraId="1DFAA42E"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SCHEDULE C — CONVERSION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B76A8E" w:rsidRPr="00B76A8E" w14:paraId="36406080" w14:textId="77777777" w:rsidTr="00B679BC">
        <w:tc>
          <w:tcPr>
            <w:tcW w:w="3360" w:type="dxa"/>
            <w:tcBorders>
              <w:top w:val="single" w:sz="4" w:space="0" w:color="C9C9D6"/>
              <w:left w:val="single" w:sz="4" w:space="0" w:color="C9C9D6"/>
              <w:bottom w:val="single" w:sz="4" w:space="0" w:color="C9C9D6"/>
              <w:right w:val="single" w:sz="4" w:space="0" w:color="C9C9D6"/>
            </w:tcBorders>
            <w:shd w:val="clear" w:color="auto" w:fill="0D1140"/>
            <w:tcMar>
              <w:top w:w="80" w:type="dxa"/>
              <w:left w:w="120" w:type="dxa"/>
              <w:bottom w:w="80" w:type="dxa"/>
              <w:right w:w="120" w:type="dxa"/>
            </w:tcMar>
            <w:vAlign w:val="center"/>
          </w:tcPr>
          <w:p w14:paraId="33794A62"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color w:val="FFFFFF"/>
                <w:sz w:val="20"/>
                <w:szCs w:val="20"/>
              </w:rPr>
              <w:t>Parameter</w:t>
            </w:r>
          </w:p>
        </w:tc>
        <w:tc>
          <w:tcPr>
            <w:tcW w:w="6000" w:type="dxa"/>
            <w:tcBorders>
              <w:top w:val="single" w:sz="4" w:space="0" w:color="C9C9D6"/>
              <w:left w:val="single" w:sz="4" w:space="0" w:color="C9C9D6"/>
              <w:bottom w:val="single" w:sz="4" w:space="0" w:color="C9C9D6"/>
              <w:right w:val="single" w:sz="4" w:space="0" w:color="C9C9D6"/>
            </w:tcBorders>
            <w:shd w:val="clear" w:color="auto" w:fill="0D1140"/>
            <w:tcMar>
              <w:top w:w="80" w:type="dxa"/>
              <w:left w:w="120" w:type="dxa"/>
              <w:bottom w:w="80" w:type="dxa"/>
              <w:right w:w="120" w:type="dxa"/>
            </w:tcMar>
            <w:vAlign w:val="center"/>
          </w:tcPr>
          <w:p w14:paraId="4F276AFE"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color w:val="FFFFFF"/>
                <w:sz w:val="20"/>
                <w:szCs w:val="20"/>
              </w:rPr>
              <w:t>Value</w:t>
            </w:r>
          </w:p>
        </w:tc>
      </w:tr>
      <w:tr w:rsidR="00B76A8E" w:rsidRPr="00B76A8E" w14:paraId="329870BD"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EC2DA40"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Bookings threshold</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743BBB96"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 USD 2,000,000 Attributable Bookings in any rolling 12-month period</w:t>
            </w:r>
          </w:p>
        </w:tc>
      </w:tr>
      <w:tr w:rsidR="00B76A8E" w:rsidRPr="00B76A8E" w14:paraId="7FBC3906"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1D29D742"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Margin threshold</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6933B539"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 40% Realised Delivered Gross Margin (after acceptance)</w:t>
            </w:r>
          </w:p>
        </w:tc>
      </w:tr>
      <w:tr w:rsidR="00B76A8E" w:rsidRPr="00B76A8E" w14:paraId="2E14CC21"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72E49BE7"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On Conversion — Fixed salary</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473DEF5E"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USD 300,000 per annum</w:t>
            </w:r>
          </w:p>
        </w:tc>
      </w:tr>
      <w:tr w:rsidR="00B76A8E" w:rsidRPr="00B76A8E" w14:paraId="19CFEB5B"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6EE7E5CD"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On Conversion — Variable</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167E52E"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To be defined and agreed at Conversion</w:t>
            </w:r>
          </w:p>
        </w:tc>
      </w:tr>
      <w:tr w:rsidR="00B76A8E" w:rsidRPr="00B76A8E" w14:paraId="1EE88600"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884CD23"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On Conversion — Equity</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79BE91B3"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 / instrument valued on overall Firm performance at Conversion; mutually agreed; separate SHA</w:t>
            </w:r>
          </w:p>
        </w:tc>
      </w:tr>
      <w:tr w:rsidR="00B76A8E" w:rsidRPr="00B76A8E" w14:paraId="077AF45F"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9697F25"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Documentation</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3F3FA3C8"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Conversion Addendum signed by both Parties</w:t>
            </w:r>
          </w:p>
        </w:tc>
      </w:tr>
      <w:tr w:rsidR="00175EEF" w:rsidRPr="00B76A8E" w14:paraId="258A0F3E"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6AE95498" w14:textId="77777777" w:rsidR="00175EEF" w:rsidRPr="00B76A8E" w:rsidRDefault="00175EEF" w:rsidP="00B679BC">
            <w:pPr>
              <w:rPr>
                <w:rFonts w:ascii="Plus Jakarta Sans ExtraLight" w:hAnsi="Plus Jakarta Sans ExtraLight"/>
                <w:sz w:val="20"/>
                <w:szCs w:val="20"/>
              </w:rPr>
            </w:pP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145F4295" w14:textId="77777777" w:rsidR="00175EEF" w:rsidRPr="00B76A8E" w:rsidRDefault="00175EEF" w:rsidP="00B679BC">
            <w:pPr>
              <w:rPr>
                <w:rFonts w:ascii="Plus Jakarta Sans ExtraLight" w:hAnsi="Plus Jakarta Sans ExtraLight"/>
                <w:sz w:val="20"/>
                <w:szCs w:val="20"/>
              </w:rPr>
            </w:pPr>
          </w:p>
        </w:tc>
      </w:tr>
    </w:tbl>
    <w:p w14:paraId="521386AC" w14:textId="77777777" w:rsidR="00175EEF" w:rsidRPr="00175EEF" w:rsidRDefault="00175EEF" w:rsidP="00175EEF">
      <w:pPr>
        <w:spacing w:after="120"/>
        <w:jc w:val="both"/>
        <w:rPr>
          <w:rFonts w:ascii="Plus Jakarta Sans ExtraLight" w:hAnsi="Plus Jakarta Sans ExtraLight"/>
          <w:sz w:val="20"/>
          <w:szCs w:val="20"/>
        </w:rPr>
      </w:pPr>
    </w:p>
    <w:p w14:paraId="0BDE1867" w14:textId="625AD679" w:rsidR="00175EEF" w:rsidRPr="00175EEF" w:rsidRDefault="00175EEF" w:rsidP="00175EEF">
      <w:pPr>
        <w:spacing w:after="120"/>
        <w:jc w:val="both"/>
        <w:rPr>
          <w:rFonts w:ascii="Plus Jakarta Sans ExtraLight" w:hAnsi="Plus Jakarta Sans ExtraLight"/>
          <w:sz w:val="20"/>
          <w:szCs w:val="20"/>
        </w:rPr>
      </w:pPr>
      <w:r w:rsidRPr="00175EEF">
        <w:rPr>
          <w:rFonts w:ascii="Plus Jakarta Sans ExtraLight" w:hAnsi="Plus Jakarta Sans ExtraLight"/>
          <w:sz w:val="20"/>
          <w:szCs w:val="20"/>
        </w:rPr>
        <w:br w:type="page"/>
      </w:r>
    </w:p>
    <w:p w14:paraId="51E2BC7E" w14:textId="77777777" w:rsidR="00175EEF" w:rsidRPr="00175EEF" w:rsidRDefault="00175EEF" w:rsidP="00175EEF">
      <w:pPr>
        <w:spacing w:after="120"/>
        <w:jc w:val="both"/>
        <w:rPr>
          <w:rFonts w:ascii="Plus Jakarta Sans ExtraLight" w:hAnsi="Plus Jakarta Sans ExtraLight"/>
          <w:sz w:val="20"/>
          <w:szCs w:val="20"/>
        </w:rPr>
      </w:pPr>
    </w:p>
    <w:p w14:paraId="12FD8348" w14:textId="3C779172"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SCHEDULE D — LEGACY BUSINESS REGISTER</w:t>
      </w:r>
    </w:p>
    <w:p w14:paraId="22A21F6C" w14:textId="77777777" w:rsidR="00B76A8E" w:rsidRPr="00B76A8E" w:rsidRDefault="00B76A8E" w:rsidP="00B76A8E">
      <w:pPr>
        <w:spacing w:after="120"/>
        <w:jc w:val="both"/>
        <w:rPr>
          <w:rFonts w:ascii="Plus Jakarta Sans ExtraLight" w:hAnsi="Plus Jakarta Sans ExtraLight"/>
          <w:sz w:val="20"/>
          <w:szCs w:val="20"/>
        </w:rPr>
      </w:pPr>
      <w:r w:rsidRPr="00B76A8E">
        <w:rPr>
          <w:rFonts w:ascii="Plus Jakarta Sans ExtraLight" w:hAnsi="Plus Jakarta Sans ExtraLight"/>
          <w:sz w:val="20"/>
          <w:szCs w:val="20"/>
        </w:rPr>
        <w:t>To be completed and agreed as at the Effective Date. 100% economic benefit and full financial and legal liability rest with the Partner (Clause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B76A8E" w:rsidRPr="00B76A8E" w14:paraId="17E94FF7" w14:textId="77777777" w:rsidTr="00B679BC">
        <w:tc>
          <w:tcPr>
            <w:tcW w:w="3360" w:type="dxa"/>
            <w:tcBorders>
              <w:top w:val="single" w:sz="4" w:space="0" w:color="C9C9D6"/>
              <w:left w:val="single" w:sz="4" w:space="0" w:color="C9C9D6"/>
              <w:bottom w:val="single" w:sz="4" w:space="0" w:color="C9C9D6"/>
              <w:right w:val="single" w:sz="4" w:space="0" w:color="C9C9D6"/>
            </w:tcBorders>
            <w:shd w:val="clear" w:color="auto" w:fill="0D1140"/>
            <w:tcMar>
              <w:top w:w="80" w:type="dxa"/>
              <w:left w:w="120" w:type="dxa"/>
              <w:bottom w:w="80" w:type="dxa"/>
              <w:right w:w="120" w:type="dxa"/>
            </w:tcMar>
            <w:vAlign w:val="center"/>
          </w:tcPr>
          <w:p w14:paraId="409C49E7"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color w:val="FFFFFF"/>
                <w:sz w:val="20"/>
                <w:szCs w:val="20"/>
              </w:rPr>
              <w:t>Category</w:t>
            </w:r>
          </w:p>
        </w:tc>
        <w:tc>
          <w:tcPr>
            <w:tcW w:w="6000" w:type="dxa"/>
            <w:tcBorders>
              <w:top w:val="single" w:sz="4" w:space="0" w:color="C9C9D6"/>
              <w:left w:val="single" w:sz="4" w:space="0" w:color="C9C9D6"/>
              <w:bottom w:val="single" w:sz="4" w:space="0" w:color="C9C9D6"/>
              <w:right w:val="single" w:sz="4" w:space="0" w:color="C9C9D6"/>
            </w:tcBorders>
            <w:shd w:val="clear" w:color="auto" w:fill="0D1140"/>
            <w:tcMar>
              <w:top w:w="80" w:type="dxa"/>
              <w:left w:w="120" w:type="dxa"/>
              <w:bottom w:w="80" w:type="dxa"/>
              <w:right w:w="120" w:type="dxa"/>
            </w:tcMar>
            <w:vAlign w:val="center"/>
          </w:tcPr>
          <w:p w14:paraId="46CBEA53"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color w:val="FFFFFF"/>
                <w:sz w:val="20"/>
                <w:szCs w:val="20"/>
              </w:rPr>
              <w:t>Details (to be completed)</w:t>
            </w:r>
          </w:p>
        </w:tc>
      </w:tr>
      <w:tr w:rsidR="00B76A8E" w:rsidRPr="00B76A8E" w14:paraId="4A40C24F"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6CAD7A17"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Ongoing projects</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631A982"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 list — client, scope, status, value ]</w:t>
            </w:r>
          </w:p>
        </w:tc>
      </w:tr>
      <w:tr w:rsidR="00B76A8E" w:rsidRPr="00B76A8E" w14:paraId="6D9B9C3C"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316B219F"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Proposals awaiting decision</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75F5B131"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 list — client, scope, submitted date, value ]</w:t>
            </w:r>
          </w:p>
        </w:tc>
      </w:tr>
      <w:tr w:rsidR="00B76A8E" w:rsidRPr="00B76A8E" w14:paraId="1D1574C5"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05C5982C"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Existing entity</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086B7288"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 Abu Dhabi entity name, licence no. ]</w:t>
            </w:r>
          </w:p>
        </w:tc>
      </w:tr>
    </w:tbl>
    <w:p w14:paraId="5B2D673B" w14:textId="77777777" w:rsidR="00B76A8E" w:rsidRDefault="00B76A8E" w:rsidP="00B76A8E">
      <w:pPr>
        <w:spacing w:before="100"/>
        <w:jc w:val="both"/>
        <w:rPr>
          <w:rFonts w:ascii="Plus Jakarta Sans ExtraLight" w:hAnsi="Plus Jakarta Sans ExtraLight"/>
          <w:color w:val="555555"/>
          <w:sz w:val="20"/>
          <w:szCs w:val="20"/>
        </w:rPr>
      </w:pPr>
      <w:r w:rsidRPr="00B76A8E">
        <w:rPr>
          <w:rFonts w:ascii="Plus Jakarta Sans ExtraLight" w:hAnsi="Plus Jakarta Sans ExtraLight"/>
          <w:sz w:val="20"/>
          <w:szCs w:val="20"/>
        </w:rPr>
        <w:t xml:space="preserve">Note. </w:t>
      </w:r>
      <w:r w:rsidRPr="00B76A8E">
        <w:rPr>
          <w:rFonts w:ascii="Plus Jakarta Sans ExtraLight" w:hAnsi="Plus Jakarta Sans ExtraLight"/>
          <w:color w:val="555555"/>
          <w:sz w:val="20"/>
          <w:szCs w:val="20"/>
        </w:rPr>
        <w:t>The Partner’s representation arrangements (for example Prometa AI and Mobven) are not Legacy Business; they will be passed to the Firm, by agreement with the Firm, and become the Firm’s partner relationships under Clause 8.7.</w:t>
      </w:r>
    </w:p>
    <w:p w14:paraId="3C83DD04" w14:textId="29C2A91D" w:rsidR="00175EEF" w:rsidRDefault="00175EEF">
      <w:pPr>
        <w:rPr>
          <w:rFonts w:ascii="Plus Jakarta Sans ExtraLight" w:hAnsi="Plus Jakarta Sans ExtraLight"/>
          <w:color w:val="555555"/>
          <w:sz w:val="20"/>
          <w:szCs w:val="20"/>
        </w:rPr>
      </w:pPr>
      <w:r>
        <w:rPr>
          <w:rFonts w:ascii="Plus Jakarta Sans ExtraLight" w:hAnsi="Plus Jakarta Sans ExtraLight"/>
          <w:color w:val="555555"/>
          <w:sz w:val="20"/>
          <w:szCs w:val="20"/>
        </w:rPr>
        <w:br w:type="page"/>
      </w:r>
    </w:p>
    <w:p w14:paraId="2BDE7C07" w14:textId="77777777" w:rsidR="00175EEF" w:rsidRPr="00B76A8E" w:rsidRDefault="00175EEF" w:rsidP="00B76A8E">
      <w:pPr>
        <w:spacing w:before="100"/>
        <w:jc w:val="both"/>
        <w:rPr>
          <w:rFonts w:ascii="Plus Jakarta Sans ExtraLight" w:hAnsi="Plus Jakarta Sans ExtraLight"/>
          <w:sz w:val="20"/>
          <w:szCs w:val="20"/>
        </w:rPr>
      </w:pPr>
    </w:p>
    <w:p w14:paraId="77DE2F14"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SCHEDULE E — FINANCIAL DEFINITIONS</w:t>
      </w:r>
    </w:p>
    <w:p w14:paraId="21C0FAA5"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Attributable Bookings — total signed contract value of Engagements with Originated Clients attributable to the Partner, measured on signature.</w:t>
      </w:r>
    </w:p>
    <w:p w14:paraId="035C4078"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Project Profit — fees invoiced and collected (or formally accepted) for an Engagement, less all Direct Delivery Costs, excluding Firm overhead / G&amp;A.</w:t>
      </w:r>
    </w:p>
    <w:p w14:paraId="0521FBBC"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Realised Delivered Gross Margin — aggregate Project Profit divided by aggregate fees across the Partner’s delivered and Client-accepted Engagements, expressed as a percentage.</w:t>
      </w:r>
    </w:p>
    <w:p w14:paraId="03C3215C"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Direct Delivery Costs — subcontractor and delivery-partner fees, the Partner’s Time Charges, third-party licences, and pre-approved travel and expenses.</w:t>
      </w:r>
    </w:p>
    <w:p w14:paraId="6FE37387" w14:textId="77777777" w:rsidR="00B76A8E" w:rsidRPr="00B76A8E" w:rsidRDefault="00B76A8E" w:rsidP="00B76A8E">
      <w:pPr>
        <w:spacing w:before="300" w:after="120"/>
        <w:rPr>
          <w:rFonts w:ascii="Plus Jakarta Sans ExtraLight" w:hAnsi="Plus Jakarta Sans ExtraLight"/>
          <w:color w:val="0D1140"/>
          <w:sz w:val="20"/>
          <w:szCs w:val="20"/>
        </w:rPr>
      </w:pPr>
    </w:p>
    <w:p w14:paraId="03D3E939" w14:textId="1148DEC1" w:rsidR="00175EEF" w:rsidRDefault="00175EEF">
      <w:pPr>
        <w:rPr>
          <w:rFonts w:ascii="Plus Jakarta Sans ExtraLight" w:hAnsi="Plus Jakarta Sans ExtraLight"/>
          <w:color w:val="0D1140"/>
          <w:sz w:val="20"/>
          <w:szCs w:val="20"/>
        </w:rPr>
      </w:pPr>
      <w:r>
        <w:rPr>
          <w:rFonts w:ascii="Plus Jakarta Sans ExtraLight" w:hAnsi="Plus Jakarta Sans ExtraLight"/>
          <w:color w:val="0D1140"/>
          <w:sz w:val="20"/>
          <w:szCs w:val="20"/>
        </w:rPr>
        <w:br w:type="page"/>
      </w:r>
    </w:p>
    <w:p w14:paraId="33964D28" w14:textId="77777777" w:rsidR="00B76A8E" w:rsidRPr="00B76A8E" w:rsidRDefault="00B76A8E" w:rsidP="00B76A8E">
      <w:pPr>
        <w:spacing w:before="300" w:after="120"/>
        <w:rPr>
          <w:rFonts w:ascii="Plus Jakarta Sans ExtraLight" w:hAnsi="Plus Jakarta Sans ExtraLight"/>
          <w:color w:val="0D1140"/>
          <w:sz w:val="20"/>
          <w:szCs w:val="20"/>
        </w:rPr>
      </w:pPr>
    </w:p>
    <w:p w14:paraId="73A6E7D3" w14:textId="77777777" w:rsidR="00B76A8E" w:rsidRPr="00B76A8E" w:rsidRDefault="00B76A8E" w:rsidP="00B76A8E">
      <w:pPr>
        <w:spacing w:before="300" w:after="120"/>
        <w:rPr>
          <w:rFonts w:ascii="Plus Jakarta Sans ExtraLight" w:hAnsi="Plus Jakarta Sans ExtraLight"/>
          <w:color w:val="0D1140"/>
          <w:sz w:val="20"/>
          <w:szCs w:val="20"/>
        </w:rPr>
      </w:pPr>
    </w:p>
    <w:p w14:paraId="0949FD42" w14:textId="77777777" w:rsidR="00B76A8E" w:rsidRDefault="00B76A8E" w:rsidP="00C724CE">
      <w:pPr>
        <w:ind w:left="432" w:hanging="432"/>
        <w:rPr>
          <w:rFonts w:ascii="Plus Jakarta Sans ExtraLight" w:hAnsi="Plus Jakarta Sans ExtraLight"/>
          <w:sz w:val="28"/>
          <w:szCs w:val="28"/>
        </w:rPr>
      </w:pPr>
    </w:p>
    <w:p w14:paraId="3B37FF06" w14:textId="77777777" w:rsidR="00965DA5" w:rsidRDefault="00965DA5" w:rsidP="00C724CE">
      <w:pPr>
        <w:ind w:left="432" w:hanging="432"/>
        <w:rPr>
          <w:rFonts w:ascii="Plus Jakarta Sans ExtraLight" w:hAnsi="Plus Jakarta Sans ExtraLight"/>
          <w:sz w:val="28"/>
          <w:szCs w:val="28"/>
        </w:rPr>
      </w:pPr>
    </w:p>
    <w:p w14:paraId="1219B93B" w14:textId="77777777" w:rsidR="00965DA5" w:rsidRDefault="00965DA5" w:rsidP="00C724CE">
      <w:pPr>
        <w:ind w:left="432" w:hanging="432"/>
        <w:rPr>
          <w:rFonts w:ascii="Plus Jakarta Sans ExtraLight" w:hAnsi="Plus Jakarta Sans ExtraLight"/>
          <w:sz w:val="28"/>
          <w:szCs w:val="28"/>
        </w:rPr>
      </w:pPr>
    </w:p>
    <w:p w14:paraId="61120A9F" w14:textId="77777777" w:rsidR="00965DA5" w:rsidRPr="00965DA5" w:rsidRDefault="00965DA5" w:rsidP="00C724CE">
      <w:pPr>
        <w:ind w:left="432" w:hanging="432"/>
        <w:rPr>
          <w:rFonts w:ascii="Plus Jakarta Sans ExtraLight" w:hAnsi="Plus Jakarta Sans ExtraLight"/>
          <w:sz w:val="28"/>
          <w:szCs w:val="28"/>
        </w:rPr>
      </w:pPr>
    </w:p>
    <w:p w14:paraId="03041077" w14:textId="77777777" w:rsidR="00C724CE" w:rsidRPr="00965DA5" w:rsidRDefault="00C724CE" w:rsidP="00965DA5">
      <w:pPr>
        <w:pBdr>
          <w:bottom w:val="single" w:sz="4" w:space="1" w:color="E44693"/>
        </w:pBdr>
        <w:rPr>
          <w:rFonts w:ascii="Plus Jakarta Sans ExtraLight" w:hAnsi="Plus Jakarta Sans ExtraLight"/>
          <w:b/>
          <w:bCs/>
          <w:sz w:val="21"/>
          <w:szCs w:val="21"/>
          <w:lang w:val="en-US"/>
        </w:rPr>
      </w:pPr>
      <w:r w:rsidRPr="00965DA5">
        <w:rPr>
          <w:rFonts w:ascii="Plus Jakarta Sans ExtraLight" w:hAnsi="Plus Jakarta Sans ExtraLight"/>
          <w:b/>
          <w:bCs/>
          <w:sz w:val="21"/>
          <w:szCs w:val="21"/>
          <w:lang w:val="en-US"/>
        </w:rPr>
        <w:t>AGREED AND ACKNOWLEDGED</w:t>
      </w:r>
    </w:p>
    <w:p w14:paraId="5457BCAE" w14:textId="77777777" w:rsidR="001E05E8" w:rsidRPr="00965DA5" w:rsidRDefault="001E05E8" w:rsidP="001E05E8">
      <w:pPr>
        <w:rPr>
          <w:rFonts w:ascii="Plus Jakarta Sans ExtraLight" w:hAnsi="Plus Jakarta Sans Extra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965DA5" w14:paraId="3F4D5F21" w14:textId="77777777" w:rsidTr="009F4199">
        <w:tc>
          <w:tcPr>
            <w:tcW w:w="4505" w:type="dxa"/>
          </w:tcPr>
          <w:p w14:paraId="0537C30D" w14:textId="77777777" w:rsidR="00965DA5" w:rsidRPr="005E0E09" w:rsidRDefault="00965DA5" w:rsidP="009F4199">
            <w:pPr>
              <w:rPr>
                <w:rFonts w:ascii="Plus Jakarta Sans ExtraLight" w:hAnsi="Plus Jakarta Sans ExtraLight"/>
                <w:sz w:val="22"/>
                <w:szCs w:val="22"/>
              </w:rPr>
            </w:pPr>
            <w:r w:rsidRPr="005E0E09">
              <w:rPr>
                <w:rFonts w:ascii="Plus Jakarta Sans ExtraLight" w:hAnsi="Plus Jakarta Sans ExtraLight"/>
                <w:sz w:val="22"/>
                <w:szCs w:val="22"/>
              </w:rPr>
              <w:t>FOR AND ON BEHALF OF COGNIRISE</w:t>
            </w:r>
          </w:p>
          <w:p w14:paraId="47428AC3" w14:textId="77777777" w:rsidR="00965DA5" w:rsidRDefault="00965DA5" w:rsidP="009F4199">
            <w:pPr>
              <w:rPr>
                <w:rFonts w:ascii="Plus Jakarta Sans ExtraLight" w:hAnsi="Plus Jakarta Sans ExtraLight"/>
                <w:sz w:val="22"/>
                <w:szCs w:val="22"/>
              </w:rPr>
            </w:pPr>
          </w:p>
        </w:tc>
        <w:tc>
          <w:tcPr>
            <w:tcW w:w="4505" w:type="dxa"/>
          </w:tcPr>
          <w:p w14:paraId="5ED227CA"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sz w:val="22"/>
                <w:szCs w:val="22"/>
              </w:rPr>
              <w:t>FOR AND ON BEHALF OF OTHER PARTY</w:t>
            </w:r>
          </w:p>
        </w:tc>
      </w:tr>
      <w:tr w:rsidR="00965DA5" w14:paraId="14A0981C" w14:textId="77777777" w:rsidTr="009F4199">
        <w:tc>
          <w:tcPr>
            <w:tcW w:w="4505" w:type="dxa"/>
          </w:tcPr>
          <w:p w14:paraId="16473A4D" w14:textId="77777777" w:rsidR="00965DA5" w:rsidRDefault="00965DA5" w:rsidP="009F4199">
            <w:pPr>
              <w:rPr>
                <w:rFonts w:ascii="Plus Jakarta Sans ExtraLight" w:hAnsi="Plus Jakarta Sans ExtraLight"/>
                <w:sz w:val="22"/>
                <w:szCs w:val="22"/>
              </w:rPr>
            </w:pPr>
          </w:p>
          <w:p w14:paraId="4594501F" w14:textId="77777777" w:rsidR="00965DA5" w:rsidRDefault="00965DA5" w:rsidP="009F4199">
            <w:pPr>
              <w:rPr>
                <w:rFonts w:ascii="Plus Jakarta Sans ExtraLight" w:hAnsi="Plus Jakarta Sans ExtraLight"/>
                <w:sz w:val="22"/>
                <w:szCs w:val="22"/>
              </w:rPr>
            </w:pPr>
          </w:p>
          <w:p w14:paraId="65D29F49"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6432" behindDoc="0" locked="0" layoutInCell="1" allowOverlap="1" wp14:anchorId="53B1BAC9" wp14:editId="645791FA">
                      <wp:simplePos x="0" y="0"/>
                      <wp:positionH relativeFrom="column">
                        <wp:posOffset>-5080</wp:posOffset>
                      </wp:positionH>
                      <wp:positionV relativeFrom="paragraph">
                        <wp:posOffset>161925</wp:posOffset>
                      </wp:positionV>
                      <wp:extent cx="2590800" cy="0"/>
                      <wp:effectExtent l="0" t="0" r="0" b="12700"/>
                      <wp:wrapNone/>
                      <wp:docPr id="1725274687"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274716F"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pt,12.75pt" to="203.6pt,12.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" strokecolor="black [3213]" strokeweight=".5pt">
                      <v:stroke dashstyle="1 1" joinstyle="miter"/>
                    </v:line>
                  </w:pict>
                </mc:Fallback>
              </mc:AlternateContent>
            </w:r>
          </w:p>
          <w:p w14:paraId="5C358E2E" w14:textId="77777777" w:rsidR="00965DA5" w:rsidRPr="00D6633C" w:rsidRDefault="00965DA5"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Authorised Signatory</w:t>
            </w:r>
          </w:p>
          <w:p w14:paraId="0D9C72AD" w14:textId="77777777" w:rsidR="00965DA5" w:rsidRPr="00E01174" w:rsidRDefault="00965DA5" w:rsidP="009F4199">
            <w:pPr>
              <w:rPr>
                <w:rFonts w:ascii="Plus Jakarta Sans ExtraLight" w:hAnsi="Plus Jakarta Sans ExtraLight"/>
                <w:sz w:val="28"/>
                <w:szCs w:val="28"/>
              </w:rPr>
            </w:pPr>
          </w:p>
        </w:tc>
        <w:tc>
          <w:tcPr>
            <w:tcW w:w="4505" w:type="dxa"/>
          </w:tcPr>
          <w:p w14:paraId="45E802E8" w14:textId="77777777" w:rsidR="00965DA5" w:rsidRDefault="00965DA5" w:rsidP="009F4199">
            <w:pPr>
              <w:rPr>
                <w:rFonts w:ascii="Plus Jakarta Sans ExtraLight" w:hAnsi="Plus Jakarta Sans ExtraLight"/>
                <w:sz w:val="22"/>
                <w:szCs w:val="22"/>
              </w:rPr>
            </w:pPr>
          </w:p>
          <w:p w14:paraId="70C450A0" w14:textId="77777777" w:rsidR="00965DA5" w:rsidRDefault="00965DA5" w:rsidP="009F4199">
            <w:pPr>
              <w:rPr>
                <w:rFonts w:ascii="Plus Jakarta Sans ExtraLight" w:hAnsi="Plus Jakarta Sans ExtraLight"/>
                <w:sz w:val="22"/>
                <w:szCs w:val="22"/>
              </w:rPr>
            </w:pPr>
          </w:p>
          <w:p w14:paraId="3655FBDE"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7456" behindDoc="0" locked="0" layoutInCell="1" allowOverlap="1" wp14:anchorId="0E87FF50" wp14:editId="125A4B39">
                      <wp:simplePos x="0" y="0"/>
                      <wp:positionH relativeFrom="column">
                        <wp:posOffset>-3175</wp:posOffset>
                      </wp:positionH>
                      <wp:positionV relativeFrom="paragraph">
                        <wp:posOffset>163195</wp:posOffset>
                      </wp:positionV>
                      <wp:extent cx="2590800" cy="0"/>
                      <wp:effectExtent l="0" t="0" r="0" b="12700"/>
                      <wp:wrapNone/>
                      <wp:docPr id="1345363975"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5AEABAD"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5pt,12.85pt" to="203.75pt,1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" strokecolor="black [3213]" strokeweight=".5pt">
                      <v:stroke dashstyle="1 1" joinstyle="miter"/>
                    </v:line>
                  </w:pict>
                </mc:Fallback>
              </mc:AlternateContent>
            </w:r>
          </w:p>
          <w:p w14:paraId="1BAC4326" w14:textId="77777777" w:rsidR="00965DA5" w:rsidRPr="00D6633C" w:rsidRDefault="00965DA5"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Signature</w:t>
            </w:r>
          </w:p>
          <w:p w14:paraId="3A98D7EE" w14:textId="77777777" w:rsidR="00965DA5" w:rsidRDefault="00965DA5" w:rsidP="009F4199">
            <w:pPr>
              <w:rPr>
                <w:rFonts w:ascii="Plus Jakarta Sans ExtraLight" w:hAnsi="Plus Jakarta Sans ExtraLight"/>
                <w:sz w:val="22"/>
                <w:szCs w:val="22"/>
              </w:rPr>
            </w:pPr>
          </w:p>
        </w:tc>
      </w:tr>
      <w:tr w:rsidR="00965DA5" w14:paraId="47CD022A" w14:textId="77777777" w:rsidTr="009F4199">
        <w:tc>
          <w:tcPr>
            <w:tcW w:w="4505" w:type="dxa"/>
          </w:tcPr>
          <w:p w14:paraId="6FF82B0F" w14:textId="77777777" w:rsidR="00965DA5" w:rsidRPr="00E01174" w:rsidRDefault="00965DA5" w:rsidP="009F4199">
            <w:pPr>
              <w:rPr>
                <w:rFonts w:ascii="Plus Jakarta Sans ExtraLight" w:hAnsi="Plus Jakarta Sans ExtraLight"/>
                <w:color w:val="355CA2"/>
                <w:sz w:val="20"/>
                <w:szCs w:val="20"/>
              </w:rPr>
            </w:pPr>
          </w:p>
          <w:p w14:paraId="1E98C3D4"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8480" behindDoc="0" locked="0" layoutInCell="1" allowOverlap="1" wp14:anchorId="2D049529" wp14:editId="23DB1C5D">
                      <wp:simplePos x="0" y="0"/>
                      <wp:positionH relativeFrom="column">
                        <wp:posOffset>0</wp:posOffset>
                      </wp:positionH>
                      <wp:positionV relativeFrom="paragraph">
                        <wp:posOffset>153035</wp:posOffset>
                      </wp:positionV>
                      <wp:extent cx="2590800" cy="0"/>
                      <wp:effectExtent l="0" t="0" r="0" b="12700"/>
                      <wp:wrapNone/>
                      <wp:docPr id="864454336"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915F3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0,12.05pt" to="204pt,1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" strokecolor="black [3213]" strokeweight=".5pt">
                      <v:stroke dashstyle="1 1" joinstyle="miter"/>
                    </v:line>
                  </w:pict>
                </mc:Fallback>
              </mc:AlternateContent>
            </w:r>
          </w:p>
          <w:p w14:paraId="659D6CB6" w14:textId="77777777" w:rsidR="00965DA5" w:rsidRPr="00D6633C" w:rsidRDefault="00965DA5"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Name &amp; Title</w:t>
            </w:r>
          </w:p>
        </w:tc>
        <w:tc>
          <w:tcPr>
            <w:tcW w:w="4505" w:type="dxa"/>
          </w:tcPr>
          <w:p w14:paraId="63607402" w14:textId="77777777" w:rsidR="00965DA5" w:rsidRPr="00E01174" w:rsidRDefault="00965DA5" w:rsidP="009F4199">
            <w:pPr>
              <w:rPr>
                <w:rFonts w:ascii="Plus Jakarta Sans ExtraLight" w:hAnsi="Plus Jakarta Sans ExtraLight"/>
                <w:sz w:val="21"/>
                <w:szCs w:val="21"/>
              </w:rPr>
            </w:pPr>
          </w:p>
          <w:p w14:paraId="064F4E2A"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9504" behindDoc="0" locked="0" layoutInCell="1" allowOverlap="1" wp14:anchorId="27DBE6CA" wp14:editId="3A31A667">
                      <wp:simplePos x="0" y="0"/>
                      <wp:positionH relativeFrom="column">
                        <wp:posOffset>-3175</wp:posOffset>
                      </wp:positionH>
                      <wp:positionV relativeFrom="paragraph">
                        <wp:posOffset>147320</wp:posOffset>
                      </wp:positionV>
                      <wp:extent cx="2590800" cy="0"/>
                      <wp:effectExtent l="0" t="0" r="0" b="12700"/>
                      <wp:wrapNone/>
                      <wp:docPr id="1554352720"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8CCBF9E"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5pt,11.6pt" to="203.75pt,1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" strokecolor="black [3213]" strokeweight=".5pt">
                      <v:stroke dashstyle="1 1" joinstyle="miter"/>
                    </v:line>
                  </w:pict>
                </mc:Fallback>
              </mc:AlternateContent>
            </w:r>
          </w:p>
          <w:p w14:paraId="2B766824" w14:textId="77777777" w:rsidR="00965DA5" w:rsidRPr="00D6633C" w:rsidRDefault="00965DA5"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 xml:space="preserve">Name </w:t>
            </w:r>
            <w:r>
              <w:rPr>
                <w:rFonts w:ascii="Plus Jakarta Sans ExtraLight" w:hAnsi="Plus Jakarta Sans ExtraLight"/>
                <w:b/>
                <w:bCs/>
                <w:sz w:val="18"/>
                <w:szCs w:val="18"/>
              </w:rPr>
              <w:t>&amp; Title</w:t>
            </w:r>
          </w:p>
          <w:p w14:paraId="78860078" w14:textId="77777777" w:rsidR="00965DA5" w:rsidRDefault="00965DA5" w:rsidP="009F4199">
            <w:pPr>
              <w:rPr>
                <w:rFonts w:ascii="Plus Jakarta Sans ExtraLight" w:hAnsi="Plus Jakarta Sans ExtraLight"/>
                <w:sz w:val="22"/>
                <w:szCs w:val="22"/>
              </w:rPr>
            </w:pPr>
          </w:p>
        </w:tc>
      </w:tr>
      <w:tr w:rsidR="00965DA5" w14:paraId="3C1A300A" w14:textId="77777777" w:rsidTr="009F4199">
        <w:tc>
          <w:tcPr>
            <w:tcW w:w="4505" w:type="dxa"/>
          </w:tcPr>
          <w:p w14:paraId="1ED8E7CA" w14:textId="77777777" w:rsidR="00965DA5" w:rsidRPr="00E01174" w:rsidRDefault="00965DA5" w:rsidP="009F4199">
            <w:pPr>
              <w:rPr>
                <w:rFonts w:ascii="Plus Jakarta Sans ExtraLight" w:hAnsi="Plus Jakarta Sans ExtraLight"/>
                <w:color w:val="0B769F" w:themeColor="accent4" w:themeShade="BF"/>
                <w:sz w:val="20"/>
                <w:szCs w:val="20"/>
              </w:rPr>
            </w:pPr>
          </w:p>
          <w:p w14:paraId="024104C2"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70528" behindDoc="0" locked="0" layoutInCell="1" allowOverlap="1" wp14:anchorId="1DC9A126" wp14:editId="5B37FF93">
                      <wp:simplePos x="0" y="0"/>
                      <wp:positionH relativeFrom="column">
                        <wp:posOffset>0</wp:posOffset>
                      </wp:positionH>
                      <wp:positionV relativeFrom="paragraph">
                        <wp:posOffset>155575</wp:posOffset>
                      </wp:positionV>
                      <wp:extent cx="2590800" cy="0"/>
                      <wp:effectExtent l="0" t="0" r="0" b="12700"/>
                      <wp:wrapNone/>
                      <wp:docPr id="1623303591"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E26989B"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12.25pt" to="204pt,1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" strokecolor="black [3213]" strokeweight=".5pt">
                      <v:stroke dashstyle="1 1" joinstyle="miter"/>
                    </v:line>
                  </w:pict>
                </mc:Fallback>
              </mc:AlternateContent>
            </w:r>
          </w:p>
          <w:p w14:paraId="136027D3" w14:textId="77777777" w:rsidR="00965DA5" w:rsidRPr="00D6633C" w:rsidRDefault="00965DA5" w:rsidP="009F4199">
            <w:pPr>
              <w:rPr>
                <w:rFonts w:ascii="Plus Jakarta Sans ExtraLight" w:hAnsi="Plus Jakarta Sans ExtraLight"/>
                <w:b/>
                <w:bCs/>
                <w:sz w:val="22"/>
                <w:szCs w:val="22"/>
              </w:rPr>
            </w:pPr>
            <w:r w:rsidRPr="00D6633C">
              <w:rPr>
                <w:rFonts w:ascii="Plus Jakarta Sans ExtraLight" w:hAnsi="Plus Jakarta Sans ExtraLight"/>
                <w:b/>
                <w:bCs/>
                <w:sz w:val="18"/>
                <w:szCs w:val="18"/>
              </w:rPr>
              <w:t>Date</w:t>
            </w:r>
          </w:p>
        </w:tc>
        <w:tc>
          <w:tcPr>
            <w:tcW w:w="4505" w:type="dxa"/>
          </w:tcPr>
          <w:p w14:paraId="6AE4769C" w14:textId="77777777" w:rsidR="00965DA5" w:rsidRDefault="00965DA5" w:rsidP="009F4199">
            <w:pPr>
              <w:rPr>
                <w:rFonts w:ascii="Plus Jakarta Sans ExtraLight" w:hAnsi="Plus Jakarta Sans ExtraLight"/>
                <w:sz w:val="22"/>
                <w:szCs w:val="22"/>
              </w:rPr>
            </w:pPr>
          </w:p>
          <w:p w14:paraId="59A72EEA"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71552" behindDoc="0" locked="0" layoutInCell="1" allowOverlap="1" wp14:anchorId="0E54A344" wp14:editId="60081AA7">
                      <wp:simplePos x="0" y="0"/>
                      <wp:positionH relativeFrom="column">
                        <wp:posOffset>-3175</wp:posOffset>
                      </wp:positionH>
                      <wp:positionV relativeFrom="paragraph">
                        <wp:posOffset>144145</wp:posOffset>
                      </wp:positionV>
                      <wp:extent cx="2590800" cy="0"/>
                      <wp:effectExtent l="0" t="0" r="0" b="12700"/>
                      <wp:wrapNone/>
                      <wp:docPr id="1124097199"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2E25CFC" id="Straight Connector 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5pt,11.35pt" to="203.75pt,11.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" strokecolor="black [3213]" strokeweight=".5pt">
                      <v:stroke dashstyle="1 1" joinstyle="miter"/>
                    </v:line>
                  </w:pict>
                </mc:Fallback>
              </mc:AlternateContent>
            </w:r>
          </w:p>
          <w:p w14:paraId="7DBFA497" w14:textId="77777777" w:rsidR="00965DA5" w:rsidRPr="00D6633C" w:rsidRDefault="00965DA5" w:rsidP="009F4199">
            <w:pPr>
              <w:rPr>
                <w:rFonts w:ascii="Plus Jakarta Sans ExtraLight" w:hAnsi="Plus Jakarta Sans ExtraLight"/>
                <w:b/>
                <w:bCs/>
                <w:sz w:val="22"/>
                <w:szCs w:val="22"/>
              </w:rPr>
            </w:pPr>
            <w:r w:rsidRPr="00D6633C">
              <w:rPr>
                <w:rFonts w:ascii="Plus Jakarta Sans ExtraLight" w:hAnsi="Plus Jakarta Sans ExtraLight"/>
                <w:b/>
                <w:bCs/>
                <w:sz w:val="18"/>
                <w:szCs w:val="18"/>
              </w:rPr>
              <w:t>Date</w:t>
            </w:r>
          </w:p>
        </w:tc>
      </w:tr>
    </w:tbl>
    <w:p w14:paraId="4DF44FE8" w14:textId="77777777" w:rsidR="001E05E8" w:rsidRDefault="001E05E8" w:rsidP="001E05E8">
      <w:pPr>
        <w:rPr>
          <w:rFonts w:ascii="Plus Jakarta Sans ExtraLight" w:hAnsi="Plus Jakarta Sans ExtraLight"/>
        </w:rPr>
      </w:pPr>
    </w:p>
    <w:p w14:paraId="6385BCDA" w14:textId="77777777" w:rsidR="00175EEF" w:rsidRPr="00175EEF" w:rsidRDefault="00175EEF" w:rsidP="00175EEF">
      <w:pPr>
        <w:spacing w:before="360"/>
        <w:rPr>
          <w:rFonts w:ascii="Plus Jakarta Sans ExtraLight" w:hAnsi="Plus Jakarta Sans ExtraLight"/>
          <w:color w:val="555A80"/>
          <w:sz w:val="16"/>
        </w:rPr>
      </w:pPr>
      <w:r w:rsidRPr="00175EEF">
        <w:rPr>
          <w:rFonts w:ascii="Plus Jakarta Sans ExtraLight" w:hAnsi="Plus Jakarta Sans ExtraLight"/>
          <w:color w:val="555A80"/>
          <w:sz w:val="16"/>
        </w:rPr>
        <w:t>This document is a draft prepared for discussion. Bracketed items [ ] are placeholders to be completed, and this Agreement — in particular the eventual employment conversion, the independent-partner status during the Pre-Conversion Phase, and the defense-sector compliance provisions — should be confirmed with UAE legal counsel before signature.</w:t>
      </w:r>
    </w:p>
    <w:p w14:paraId="0FE2F05A" w14:textId="77777777" w:rsidR="001E05E8" w:rsidRDefault="001E05E8" w:rsidP="001E05E8">
      <w:pPr>
        <w:rPr>
          <w:rFonts w:ascii="Plus Jakarta Sans ExtraLight" w:hAnsi="Plus Jakarta Sans ExtraLight"/>
        </w:rPr>
      </w:pPr>
    </w:p>
    <w:sectPr w:rsidR="001E05E8" w:rsidSect="006F1DF2">
      <w:headerReference w:type="default" r:id="rId7"/>
      <w:footerReference w:type="even" r:id="rId8"/>
      <w:footerReference w:type="default" r:id="rId9"/>
      <w:headerReference w:type="first" r:id="rId10"/>
      <w:footerReference w:type="first" r:id="rId11"/>
      <w:pgSz w:w="11900" w:h="16840"/>
      <w:pgMar w:top="1937"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65257D" w14:textId="77777777" w:rsidR="00A1406F" w:rsidRDefault="00A1406F" w:rsidP="006F1DF2">
      <w:pPr>
        <w:spacing w:after="0" w:line="240" w:lineRule="auto"/>
      </w:pPr>
      <w:r>
        <w:separator/>
      </w:r>
    </w:p>
  </w:endnote>
  <w:endnote w:type="continuationSeparator" w:id="0">
    <w:p w14:paraId="2E31CDDF" w14:textId="77777777" w:rsidR="00A1406F" w:rsidRDefault="00A1406F" w:rsidP="006F1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lus Jakarta Sans ExtraLight">
    <w:panose1 w:val="00000000000000000000"/>
    <w:charset w:val="4D"/>
    <w:family w:val="auto"/>
    <w:pitch w:val="variable"/>
    <w:sig w:usb0="A10000FF" w:usb1="40006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8785159"/>
      <w:docPartObj>
        <w:docPartGallery w:val="Page Numbers (Bottom of Page)"/>
        <w:docPartUnique/>
      </w:docPartObj>
    </w:sdtPr>
    <w:sdtContent>
      <w:p w14:paraId="2FFE5B88" w14:textId="77777777" w:rsidR="006F1DF2" w:rsidRDefault="006F1DF2" w:rsidP="00A52D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0A436D" w14:textId="77777777" w:rsidR="006F1DF2" w:rsidRDefault="006F1DF2" w:rsidP="006F1D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Plus Jakarta Sans ExtraLight" w:hAnsi="Plus Jakarta Sans ExtraLight"/>
        <w:sz w:val="18"/>
        <w:szCs w:val="18"/>
      </w:rPr>
      <w:id w:val="842437655"/>
      <w:docPartObj>
        <w:docPartGallery w:val="Page Numbers (Bottom of Page)"/>
        <w:docPartUnique/>
      </w:docPartObj>
    </w:sdtPr>
    <w:sdtContent>
      <w:p w14:paraId="0FB2B74B" w14:textId="77777777" w:rsidR="006F1DF2" w:rsidRPr="005E0E09" w:rsidRDefault="006F1DF2" w:rsidP="00A52D29">
        <w:pPr>
          <w:pStyle w:val="Footer"/>
          <w:framePr w:wrap="none" w:vAnchor="text" w:hAnchor="margin" w:xAlign="right" w:y="1"/>
          <w:rPr>
            <w:rStyle w:val="PageNumber"/>
            <w:rFonts w:ascii="Plus Jakarta Sans ExtraLight" w:hAnsi="Plus Jakarta Sans ExtraLight"/>
            <w:sz w:val="18"/>
            <w:szCs w:val="18"/>
          </w:rPr>
        </w:pPr>
        <w:r w:rsidRPr="005E0E09">
          <w:rPr>
            <w:rStyle w:val="PageNumber"/>
            <w:rFonts w:ascii="Plus Jakarta Sans ExtraLight" w:hAnsi="Plus Jakarta Sans ExtraLight"/>
            <w:sz w:val="18"/>
            <w:szCs w:val="18"/>
          </w:rPr>
          <w:fldChar w:fldCharType="begin"/>
        </w:r>
        <w:r w:rsidRPr="005E0E09">
          <w:rPr>
            <w:rStyle w:val="PageNumber"/>
            <w:rFonts w:ascii="Plus Jakarta Sans ExtraLight" w:hAnsi="Plus Jakarta Sans ExtraLight"/>
            <w:sz w:val="18"/>
            <w:szCs w:val="18"/>
          </w:rPr>
          <w:instrText xml:space="preserve"> PAGE </w:instrText>
        </w:r>
        <w:r w:rsidRPr="005E0E09">
          <w:rPr>
            <w:rStyle w:val="PageNumber"/>
            <w:rFonts w:ascii="Plus Jakarta Sans ExtraLight" w:hAnsi="Plus Jakarta Sans ExtraLight"/>
            <w:sz w:val="18"/>
            <w:szCs w:val="18"/>
          </w:rPr>
          <w:fldChar w:fldCharType="separate"/>
        </w:r>
        <w:r w:rsidRPr="005E0E09">
          <w:rPr>
            <w:rStyle w:val="PageNumber"/>
            <w:rFonts w:ascii="Plus Jakarta Sans ExtraLight" w:hAnsi="Plus Jakarta Sans ExtraLight"/>
            <w:noProof/>
            <w:sz w:val="18"/>
            <w:szCs w:val="18"/>
          </w:rPr>
          <w:t>1</w:t>
        </w:r>
        <w:r w:rsidRPr="005E0E09">
          <w:rPr>
            <w:rStyle w:val="PageNumber"/>
            <w:rFonts w:ascii="Plus Jakarta Sans ExtraLight" w:hAnsi="Plus Jakarta Sans ExtraLight"/>
            <w:sz w:val="18"/>
            <w:szCs w:val="18"/>
          </w:rPr>
          <w:fldChar w:fldCharType="end"/>
        </w:r>
      </w:p>
    </w:sdtContent>
  </w:sdt>
  <w:p w14:paraId="562E6461" w14:textId="77777777" w:rsidR="006F1DF2" w:rsidRDefault="006F1DF2" w:rsidP="006F1DF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9F3D92" w14:textId="77777777" w:rsidR="006F1DF2" w:rsidRDefault="006F1DF2">
    <w:pPr>
      <w:pStyle w:val="Footer"/>
    </w:pPr>
    <w:r>
      <w:rPr>
        <w:noProof/>
      </w:rPr>
      <mc:AlternateContent>
        <mc:Choice Requires="wps">
          <w:drawing>
            <wp:anchor distT="0" distB="0" distL="114300" distR="114300" simplePos="0" relativeHeight="251660288" behindDoc="0" locked="0" layoutInCell="1" allowOverlap="1" wp14:anchorId="18D470A5" wp14:editId="7900FC68">
              <wp:simplePos x="0" y="0"/>
              <wp:positionH relativeFrom="column">
                <wp:posOffset>-901700</wp:posOffset>
              </wp:positionH>
              <wp:positionV relativeFrom="paragraph">
                <wp:posOffset>368935</wp:posOffset>
              </wp:positionV>
              <wp:extent cx="7531100" cy="266700"/>
              <wp:effectExtent l="12700" t="12700" r="12700" b="12700"/>
              <wp:wrapNone/>
              <wp:docPr id="1658670770" name="Rectangle 1"/>
              <wp:cNvGraphicFramePr/>
              <a:graphic xmlns:a="http://schemas.openxmlformats.org/drawingml/2006/main">
                <a:graphicData uri="http://schemas.microsoft.com/office/word/2010/wordprocessingShape">
                  <wps:wsp>
                    <wps:cNvSpPr/>
                    <wps:spPr>
                      <a:xfrm>
                        <a:off x="0" y="0"/>
                        <a:ext cx="7531100" cy="266700"/>
                      </a:xfrm>
                      <a:prstGeom prst="rect">
                        <a:avLst/>
                      </a:prstGeom>
                      <a:solidFill>
                        <a:srgbClr val="010736"/>
                      </a:solidFill>
                      <a:ln>
                        <a:solidFill>
                          <a:srgbClr val="0107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D9F98F" id="Rectangle 1" o:spid="_x0000_s1026" style="position:absolute;margin-left:-71pt;margin-top:29.05pt;width:593pt;height:2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" fillcolor="#010736" strokecolor="#010736" strokeweight="1.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8E2D9A" w14:textId="77777777" w:rsidR="00A1406F" w:rsidRDefault="00A1406F" w:rsidP="006F1DF2">
      <w:pPr>
        <w:spacing w:after="0" w:line="240" w:lineRule="auto"/>
      </w:pPr>
      <w:r>
        <w:separator/>
      </w:r>
    </w:p>
  </w:footnote>
  <w:footnote w:type="continuationSeparator" w:id="0">
    <w:p w14:paraId="067A3321" w14:textId="77777777" w:rsidR="00A1406F" w:rsidRDefault="00A1406F" w:rsidP="006F1D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38EAF7" w14:textId="77777777" w:rsidR="00E4546E" w:rsidRDefault="00E4546E">
    <w:pPr>
      <w:pStyle w:val="Header"/>
    </w:pPr>
    <w:r>
      <w:rPr>
        <w:noProof/>
      </w:rPr>
      <w:drawing>
        <wp:anchor distT="0" distB="0" distL="114300" distR="114300" simplePos="0" relativeHeight="251664384" behindDoc="0" locked="0" layoutInCell="1" allowOverlap="1" wp14:anchorId="741F6158" wp14:editId="2DB60B16">
          <wp:simplePos x="0" y="0"/>
          <wp:positionH relativeFrom="column">
            <wp:posOffset>-622300</wp:posOffset>
          </wp:positionH>
          <wp:positionV relativeFrom="paragraph">
            <wp:posOffset>-182880</wp:posOffset>
          </wp:positionV>
          <wp:extent cx="1798783" cy="622300"/>
          <wp:effectExtent l="0" t="0" r="0" b="0"/>
          <wp:wrapNone/>
          <wp:docPr id="1845663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63240" name="Picture 1845663240"/>
                  <pic:cNvPicPr/>
                </pic:nvPicPr>
                <pic:blipFill rotWithShape="1">
                  <a:blip r:embed="rId1">
                    <a:extLst>
                      <a:ext uri="{28A0092B-C50C-407E-A947-70E740481C1C}">
                        <a14:useLocalDpi xmlns:a14="http://schemas.microsoft.com/office/drawing/2010/main" val="0"/>
                      </a:ext>
                    </a:extLst>
                  </a:blip>
                  <a:srcRect t="18233" b="29871"/>
                  <a:stretch>
                    <a:fillRect/>
                  </a:stretch>
                </pic:blipFill>
                <pic:spPr bwMode="auto">
                  <a:xfrm>
                    <a:off x="0" y="0"/>
                    <a:ext cx="1802225" cy="6234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E12CD9" w14:textId="77777777" w:rsidR="006F1DF2" w:rsidRDefault="00A958E8" w:rsidP="006F1DF2">
    <w:pPr>
      <w:pStyle w:val="Header"/>
    </w:pPr>
    <w:r w:rsidRPr="006F1DF2">
      <w:rPr>
        <w:noProof/>
      </w:rPr>
      <w:drawing>
        <wp:anchor distT="0" distB="0" distL="114300" distR="114300" simplePos="0" relativeHeight="251658240" behindDoc="0" locked="0" layoutInCell="1" allowOverlap="1" wp14:anchorId="1F550B5D" wp14:editId="3F3150CA">
          <wp:simplePos x="0" y="0"/>
          <wp:positionH relativeFrom="column">
            <wp:posOffset>-1149549</wp:posOffset>
          </wp:positionH>
          <wp:positionV relativeFrom="paragraph">
            <wp:posOffset>-463077</wp:posOffset>
          </wp:positionV>
          <wp:extent cx="8200752" cy="995380"/>
          <wp:effectExtent l="0" t="0" r="3810" b="0"/>
          <wp:wrapNone/>
          <wp:docPr id="6" name="Picture 5">
            <a:extLst xmlns:a="http://schemas.openxmlformats.org/drawingml/2006/main">
              <a:ext uri="{FF2B5EF4-FFF2-40B4-BE49-F238E27FC236}">
                <a16:creationId xmlns:a16="http://schemas.microsoft.com/office/drawing/2014/main" id="{D1758B6D-6EBB-CC00-4F43-9AB2EB94A6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1758B6D-6EBB-CC00-4F43-9AB2EB94A696}"/>
                      </a:ext>
                    </a:extLst>
                  </pic:cNvPr>
                  <pic:cNvPicPr>
                    <a:picLocks noChangeAspect="1"/>
                  </pic:cNvPicPr>
                </pic:nvPicPr>
                <pic:blipFill rotWithShape="1">
                  <a:blip r:embed="rId1">
                    <a:extLst>
                      <a:ext uri="{28A0092B-C50C-407E-A947-70E740481C1C}">
                        <a14:useLocalDpi xmlns:a14="http://schemas.microsoft.com/office/drawing/2010/main" val="0"/>
                      </a:ext>
                    </a:extLst>
                  </a:blip>
                  <a:srcRect t="59037" b="22757"/>
                  <a:stretch>
                    <a:fillRect/>
                  </a:stretch>
                </pic:blipFill>
                <pic:spPr bwMode="auto">
                  <a:xfrm>
                    <a:off x="0" y="0"/>
                    <a:ext cx="8208524" cy="9963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4546E">
      <w:rPr>
        <w:noProof/>
      </w:rPr>
      <mc:AlternateContent>
        <mc:Choice Requires="wps">
          <w:drawing>
            <wp:anchor distT="0" distB="0" distL="114300" distR="114300" simplePos="0" relativeHeight="251663360" behindDoc="0" locked="0" layoutInCell="1" allowOverlap="1" wp14:anchorId="48454AD8" wp14:editId="4F77B811">
              <wp:simplePos x="0" y="0"/>
              <wp:positionH relativeFrom="column">
                <wp:posOffset>4979670</wp:posOffset>
              </wp:positionH>
              <wp:positionV relativeFrom="paragraph">
                <wp:posOffset>1270</wp:posOffset>
              </wp:positionV>
              <wp:extent cx="1720516" cy="503802"/>
              <wp:effectExtent l="0" t="0" r="0" b="0"/>
              <wp:wrapNone/>
              <wp:docPr id="931205281" name="Text Box 2"/>
              <wp:cNvGraphicFramePr/>
              <a:graphic xmlns:a="http://schemas.openxmlformats.org/drawingml/2006/main">
                <a:graphicData uri="http://schemas.microsoft.com/office/word/2010/wordprocessingShape">
                  <wps:wsp>
                    <wps:cNvSpPr txBox="1"/>
                    <wps:spPr>
                      <a:xfrm>
                        <a:off x="0" y="0"/>
                        <a:ext cx="1720516" cy="503802"/>
                      </a:xfrm>
                      <a:prstGeom prst="rect">
                        <a:avLst/>
                      </a:prstGeom>
                      <a:noFill/>
                      <a:ln w="6350">
                        <a:noFill/>
                      </a:ln>
                    </wps:spPr>
                    <wps:txbx>
                      <w:txbxContent>
                        <w:p w14:paraId="6EC35201"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www.cognirise.ai</w:t>
                          </w:r>
                        </w:p>
                        <w:p w14:paraId="562DF3C9"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Cognitive Rise AI Services LLC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54AD8" id="_x0000_t202" coordsize="21600,21600" o:spt="202" path="m,l,21600r21600,l21600,xe">
              <v:stroke joinstyle="miter"/>
              <v:path gradientshapeok="t" o:connecttype="rect"/>
            </v:shapetype>
            <v:shape id="Text Box 2" o:spid="_x0000_s1026" type="#_x0000_t202" style="position:absolute;margin-left:392.1pt;margin-top:.1pt;width:135.45pt;height:39.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" filled="f" stroked="f" strokeweight=".5pt">
              <v:textbox>
                <w:txbxContent>
                  <w:p w14:paraId="6EC35201"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www.cognirise.ai</w:t>
                    </w:r>
                  </w:p>
                  <w:p w14:paraId="562DF3C9"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Cognitive Rise AI Services LLC</w:t>
                    </w:r>
                  </w:p>
                </w:txbxContent>
              </v:textbox>
            </v:shape>
          </w:pict>
        </mc:Fallback>
      </mc:AlternateContent>
    </w:r>
    <w:r w:rsidR="006F1DF2" w:rsidRPr="006F1DF2">
      <w:rPr>
        <w:noProof/>
      </w:rPr>
      <w:drawing>
        <wp:anchor distT="0" distB="0" distL="114300" distR="114300" simplePos="0" relativeHeight="251659264" behindDoc="0" locked="0" layoutInCell="1" allowOverlap="1" wp14:anchorId="6CEEEA04" wp14:editId="73CF2152">
          <wp:simplePos x="0" y="0"/>
          <wp:positionH relativeFrom="column">
            <wp:posOffset>-812800</wp:posOffset>
          </wp:positionH>
          <wp:positionV relativeFrom="paragraph">
            <wp:posOffset>-347980</wp:posOffset>
          </wp:positionV>
          <wp:extent cx="2251075" cy="850900"/>
          <wp:effectExtent l="0" t="0" r="0" b="0"/>
          <wp:wrapNone/>
          <wp:docPr id="3" name="Picture 2">
            <a:extLst xmlns:a="http://schemas.openxmlformats.org/drawingml/2006/main">
              <a:ext uri="{FF2B5EF4-FFF2-40B4-BE49-F238E27FC236}">
                <a16:creationId xmlns:a16="http://schemas.microsoft.com/office/drawing/2014/main" id="{E9AAEDF3-E6EE-2BBE-5B25-765B78C335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9AAEDF3-E6EE-2BBE-5B25-765B78C3357B}"/>
                      </a:ext>
                    </a:extLst>
                  </pic:cNvPr>
                  <pic:cNvPicPr>
                    <a:picLocks noChangeAspect="1"/>
                  </pic:cNvPicPr>
                </pic:nvPicPr>
                <pic:blipFill rotWithShape="1">
                  <a:blip r:embed="rId2">
                    <a:extLst>
                      <a:ext uri="{28A0092B-C50C-407E-A947-70E740481C1C}">
                        <a14:useLocalDpi xmlns:a14="http://schemas.microsoft.com/office/drawing/2010/main" val="0"/>
                      </a:ext>
                    </a:extLst>
                  </a:blip>
                  <a:srcRect t="21159" r="-14" b="22133"/>
                  <a:stretch>
                    <a:fillRect/>
                  </a:stretch>
                </pic:blipFill>
                <pic:spPr bwMode="auto">
                  <a:xfrm>
                    <a:off x="0" y="0"/>
                    <a:ext cx="2251705" cy="8511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F1DF2" w:rsidRPr="006F1DF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453EC0"/>
    <w:multiLevelType w:val="hybridMultilevel"/>
    <w:tmpl w:val="3EAE0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151F89"/>
    <w:multiLevelType w:val="hybridMultilevel"/>
    <w:tmpl w:val="1E88A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927761"/>
    <w:multiLevelType w:val="hybridMultilevel"/>
    <w:tmpl w:val="0F046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12297C"/>
    <w:multiLevelType w:val="hybridMultilevel"/>
    <w:tmpl w:val="8E8C07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8D71A8"/>
    <w:multiLevelType w:val="hybridMultilevel"/>
    <w:tmpl w:val="1BE68D0A"/>
    <w:lvl w:ilvl="0" w:tplc="2E5E2A14">
      <w:start w:val="1"/>
      <w:numFmt w:val="bullet"/>
      <w:lvlText w:val="•"/>
      <w:lvlJc w:val="left"/>
      <w:pPr>
        <w:ind w:left="720" w:hanging="360"/>
      </w:pPr>
    </w:lvl>
    <w:lvl w:ilvl="1" w:tplc="B956C1C6">
      <w:numFmt w:val="decimal"/>
      <w:lvlText w:val=""/>
      <w:lvlJc w:val="left"/>
    </w:lvl>
    <w:lvl w:ilvl="2" w:tplc="3F38BDBC">
      <w:numFmt w:val="decimal"/>
      <w:lvlText w:val=""/>
      <w:lvlJc w:val="left"/>
    </w:lvl>
    <w:lvl w:ilvl="3" w:tplc="6C5EE588">
      <w:numFmt w:val="decimal"/>
      <w:lvlText w:val=""/>
      <w:lvlJc w:val="left"/>
    </w:lvl>
    <w:lvl w:ilvl="4" w:tplc="1BC85290">
      <w:numFmt w:val="decimal"/>
      <w:lvlText w:val=""/>
      <w:lvlJc w:val="left"/>
    </w:lvl>
    <w:lvl w:ilvl="5" w:tplc="C9CE787E">
      <w:numFmt w:val="decimal"/>
      <w:lvlText w:val=""/>
      <w:lvlJc w:val="left"/>
    </w:lvl>
    <w:lvl w:ilvl="6" w:tplc="08C6D4E6">
      <w:numFmt w:val="decimal"/>
      <w:lvlText w:val=""/>
      <w:lvlJc w:val="left"/>
    </w:lvl>
    <w:lvl w:ilvl="7" w:tplc="0950B41C">
      <w:numFmt w:val="decimal"/>
      <w:lvlText w:val=""/>
      <w:lvlJc w:val="left"/>
    </w:lvl>
    <w:lvl w:ilvl="8" w:tplc="2A02F9EC">
      <w:numFmt w:val="decimal"/>
      <w:lvlText w:val=""/>
      <w:lvlJc w:val="left"/>
    </w:lvl>
  </w:abstractNum>
  <w:abstractNum w:abstractNumId="5" w15:restartNumberingAfterBreak="0">
    <w:nsid w:val="1DAE5B6C"/>
    <w:multiLevelType w:val="hybridMultilevel"/>
    <w:tmpl w:val="23664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637D99"/>
    <w:multiLevelType w:val="hybridMultilevel"/>
    <w:tmpl w:val="3718DC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AB2DF2"/>
    <w:multiLevelType w:val="hybridMultilevel"/>
    <w:tmpl w:val="A60A4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F345C1"/>
    <w:multiLevelType w:val="hybridMultilevel"/>
    <w:tmpl w:val="9C1449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C85904"/>
    <w:multiLevelType w:val="hybridMultilevel"/>
    <w:tmpl w:val="85E072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EE019A"/>
    <w:multiLevelType w:val="hybridMultilevel"/>
    <w:tmpl w:val="3562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9C6BB4"/>
    <w:multiLevelType w:val="hybridMultilevel"/>
    <w:tmpl w:val="6EC85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2149586">
    <w:abstractNumId w:val="2"/>
  </w:num>
  <w:num w:numId="2" w16cid:durableId="1976518220">
    <w:abstractNumId w:val="5"/>
  </w:num>
  <w:num w:numId="3" w16cid:durableId="1263030667">
    <w:abstractNumId w:val="0"/>
  </w:num>
  <w:num w:numId="4" w16cid:durableId="270481403">
    <w:abstractNumId w:val="7"/>
  </w:num>
  <w:num w:numId="5" w16cid:durableId="39943533">
    <w:abstractNumId w:val="1"/>
  </w:num>
  <w:num w:numId="6" w16cid:durableId="1320306458">
    <w:abstractNumId w:val="10"/>
  </w:num>
  <w:num w:numId="7" w16cid:durableId="82143922">
    <w:abstractNumId w:val="11"/>
  </w:num>
  <w:num w:numId="8" w16cid:durableId="814834908">
    <w:abstractNumId w:val="3"/>
  </w:num>
  <w:num w:numId="9" w16cid:durableId="1559320302">
    <w:abstractNumId w:val="6"/>
  </w:num>
  <w:num w:numId="10" w16cid:durableId="191037675">
    <w:abstractNumId w:val="8"/>
  </w:num>
  <w:num w:numId="11" w16cid:durableId="2002541306">
    <w:abstractNumId w:val="9"/>
  </w:num>
  <w:num w:numId="12" w16cid:durableId="199781390">
    <w:abstractNumId w:val="4"/>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F4D"/>
    <w:rsid w:val="000F2BF9"/>
    <w:rsid w:val="00135CBF"/>
    <w:rsid w:val="00175EEF"/>
    <w:rsid w:val="001E05E8"/>
    <w:rsid w:val="00274AC2"/>
    <w:rsid w:val="002D7535"/>
    <w:rsid w:val="003C2213"/>
    <w:rsid w:val="003F48FE"/>
    <w:rsid w:val="00426BD8"/>
    <w:rsid w:val="004E3E38"/>
    <w:rsid w:val="00514701"/>
    <w:rsid w:val="005E0E09"/>
    <w:rsid w:val="006F1DF2"/>
    <w:rsid w:val="00726265"/>
    <w:rsid w:val="007368E7"/>
    <w:rsid w:val="00765FA5"/>
    <w:rsid w:val="007D20D8"/>
    <w:rsid w:val="008C7006"/>
    <w:rsid w:val="00965DA5"/>
    <w:rsid w:val="009F6CE4"/>
    <w:rsid w:val="00A1406F"/>
    <w:rsid w:val="00A31A90"/>
    <w:rsid w:val="00A958E8"/>
    <w:rsid w:val="00AA0986"/>
    <w:rsid w:val="00B0476D"/>
    <w:rsid w:val="00B76A8E"/>
    <w:rsid w:val="00B903F3"/>
    <w:rsid w:val="00C01F4D"/>
    <w:rsid w:val="00C724CE"/>
    <w:rsid w:val="00D6633C"/>
    <w:rsid w:val="00E01174"/>
    <w:rsid w:val="00E37D1E"/>
    <w:rsid w:val="00E4546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438F3"/>
  <w15:chartTrackingRefBased/>
  <w15:docId w15:val="{FB64E80B-E059-CF49-91D7-542466FCE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D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D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D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D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D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D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D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D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DF2"/>
    <w:rPr>
      <w:rFonts w:eastAsiaTheme="majorEastAsia" w:cstheme="majorBidi"/>
      <w:color w:val="272727" w:themeColor="text1" w:themeTint="D8"/>
    </w:rPr>
  </w:style>
  <w:style w:type="paragraph" w:styleId="Title">
    <w:name w:val="Title"/>
    <w:basedOn w:val="Normal"/>
    <w:next w:val="Normal"/>
    <w:link w:val="TitleChar"/>
    <w:uiPriority w:val="10"/>
    <w:qFormat/>
    <w:rsid w:val="006F1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DF2"/>
    <w:pPr>
      <w:spacing w:before="160"/>
      <w:jc w:val="center"/>
    </w:pPr>
    <w:rPr>
      <w:i/>
      <w:iCs/>
      <w:color w:val="404040" w:themeColor="text1" w:themeTint="BF"/>
    </w:rPr>
  </w:style>
  <w:style w:type="character" w:customStyle="1" w:styleId="QuoteChar">
    <w:name w:val="Quote Char"/>
    <w:basedOn w:val="DefaultParagraphFont"/>
    <w:link w:val="Quote"/>
    <w:uiPriority w:val="29"/>
    <w:rsid w:val="006F1DF2"/>
    <w:rPr>
      <w:i/>
      <w:iCs/>
      <w:color w:val="404040" w:themeColor="text1" w:themeTint="BF"/>
    </w:rPr>
  </w:style>
  <w:style w:type="paragraph" w:styleId="ListParagraph">
    <w:name w:val="List Paragraph"/>
    <w:basedOn w:val="Normal"/>
    <w:qFormat/>
    <w:rsid w:val="006F1DF2"/>
    <w:pPr>
      <w:ind w:left="720"/>
      <w:contextualSpacing/>
    </w:pPr>
  </w:style>
  <w:style w:type="character" w:styleId="IntenseEmphasis">
    <w:name w:val="Intense Emphasis"/>
    <w:basedOn w:val="DefaultParagraphFont"/>
    <w:uiPriority w:val="21"/>
    <w:qFormat/>
    <w:rsid w:val="006F1DF2"/>
    <w:rPr>
      <w:i/>
      <w:iCs/>
      <w:color w:val="0F4761" w:themeColor="accent1" w:themeShade="BF"/>
    </w:rPr>
  </w:style>
  <w:style w:type="paragraph" w:styleId="IntenseQuote">
    <w:name w:val="Intense Quote"/>
    <w:basedOn w:val="Normal"/>
    <w:next w:val="Normal"/>
    <w:link w:val="IntenseQuoteChar"/>
    <w:uiPriority w:val="30"/>
    <w:qFormat/>
    <w:rsid w:val="006F1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DF2"/>
    <w:rPr>
      <w:i/>
      <w:iCs/>
      <w:color w:val="0F4761" w:themeColor="accent1" w:themeShade="BF"/>
    </w:rPr>
  </w:style>
  <w:style w:type="character" w:styleId="IntenseReference">
    <w:name w:val="Intense Reference"/>
    <w:basedOn w:val="DefaultParagraphFont"/>
    <w:uiPriority w:val="32"/>
    <w:qFormat/>
    <w:rsid w:val="006F1DF2"/>
    <w:rPr>
      <w:b/>
      <w:bCs/>
      <w:smallCaps/>
      <w:color w:val="0F4761" w:themeColor="accent1" w:themeShade="BF"/>
      <w:spacing w:val="5"/>
    </w:rPr>
  </w:style>
  <w:style w:type="paragraph" w:styleId="Footer">
    <w:name w:val="footer"/>
    <w:basedOn w:val="Normal"/>
    <w:link w:val="FooterChar"/>
    <w:uiPriority w:val="99"/>
    <w:unhideWhenUsed/>
    <w:rsid w:val="006F1D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1DF2"/>
  </w:style>
  <w:style w:type="character" w:styleId="PageNumber">
    <w:name w:val="page number"/>
    <w:basedOn w:val="DefaultParagraphFont"/>
    <w:uiPriority w:val="99"/>
    <w:semiHidden/>
    <w:unhideWhenUsed/>
    <w:rsid w:val="006F1DF2"/>
  </w:style>
  <w:style w:type="paragraph" w:styleId="Header">
    <w:name w:val="header"/>
    <w:basedOn w:val="Normal"/>
    <w:link w:val="HeaderChar"/>
    <w:uiPriority w:val="99"/>
    <w:unhideWhenUsed/>
    <w:rsid w:val="006F1D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1DF2"/>
  </w:style>
  <w:style w:type="character" w:styleId="Hyperlink">
    <w:name w:val="Hyperlink"/>
    <w:basedOn w:val="DefaultParagraphFont"/>
    <w:uiPriority w:val="99"/>
    <w:unhideWhenUsed/>
    <w:rsid w:val="00E4546E"/>
    <w:rPr>
      <w:color w:val="467886" w:themeColor="hyperlink"/>
      <w:u w:val="single"/>
    </w:rPr>
  </w:style>
  <w:style w:type="character" w:styleId="UnresolvedMention">
    <w:name w:val="Unresolved Mention"/>
    <w:basedOn w:val="DefaultParagraphFont"/>
    <w:uiPriority w:val="99"/>
    <w:semiHidden/>
    <w:unhideWhenUsed/>
    <w:rsid w:val="00E4546E"/>
    <w:rPr>
      <w:color w:val="605E5C"/>
      <w:shd w:val="clear" w:color="auto" w:fill="E1DFDD"/>
    </w:rPr>
  </w:style>
  <w:style w:type="table" w:styleId="TableGrid">
    <w:name w:val="Table Grid"/>
    <w:basedOn w:val="TableNormal"/>
    <w:uiPriority w:val="39"/>
    <w:rsid w:val="00274A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ounirariss/Library/Group%20Containers/UBF8T346G9.Office/User%20Content.localized/Templates.localized/Cognirise%20Letterhea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Cognirise Letterhead Template.dotx</Template>
  <TotalTime>14</TotalTime>
  <Pages>15</Pages>
  <Words>3863</Words>
  <Characters>21871</Characters>
  <Application>Microsoft Office Word</Application>
  <DocSecurity>0</DocSecurity>
  <Lines>575</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Mounir Ariss</dc:creator>
  <cp:keywords/>
  <dc:description/>
  <cp:lastModifiedBy>Mounir Ariss</cp:lastModifiedBy>
  <cp:revision>3</cp:revision>
  <cp:lastPrinted>2026-06-18T07:54:00Z</cp:lastPrinted>
  <dcterms:created xsi:type="dcterms:W3CDTF">2026-07-11T11:19:00Z</dcterms:created>
  <dcterms:modified xsi:type="dcterms:W3CDTF">2026-07-12T08:23:00Z</dcterms:modified>
</cp:coreProperties>
</file>